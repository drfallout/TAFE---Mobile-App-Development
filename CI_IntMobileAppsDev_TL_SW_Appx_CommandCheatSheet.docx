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78E4" w14:textId="77777777" w:rsidR="00436674" w:rsidRDefault="00436674" w:rsidP="009779E3">
      <w:pPr>
        <w:pStyle w:val="Header"/>
      </w:pPr>
      <w:bookmarkStart w:id="0" w:name="_Toc113619020"/>
      <w:bookmarkStart w:id="1" w:name="_Hlk113865328"/>
      <w:bookmarkStart w:id="2" w:name="_Toc152585306"/>
      <w:r>
        <w:drawing>
          <wp:inline distT="0" distB="0" distL="0" distR="0" wp14:anchorId="0B78356E" wp14:editId="1DA67A41">
            <wp:extent cx="1693041" cy="323999"/>
            <wp:effectExtent l="0" t="0" r="2540" b="0"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041" cy="32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CE3F3" w14:textId="2F8D73FB" w:rsidR="004A3809" w:rsidRDefault="00910691" w:rsidP="004A3809">
      <w:pPr>
        <w:pStyle w:val="Heading1"/>
      </w:pPr>
      <w:sdt>
        <w:sdtPr>
          <w:alias w:val="Title"/>
          <w:id w:val="1671679236"/>
          <w:placeholder>
            <w:docPart w:val="1E0EC8DC154D49A2915E410075AB3D3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4A3809">
            <w:t>C</w:t>
          </w:r>
          <w:r w:rsidR="004A3809" w:rsidRPr="004A3809">
            <w:t>ommand cheat sheet</w:t>
          </w:r>
        </w:sdtContent>
      </w:sdt>
      <w:bookmarkEnd w:id="0"/>
      <w:bookmarkEnd w:id="1"/>
      <w:bookmarkEnd w:id="2"/>
    </w:p>
    <w:p w14:paraId="1551A6EF" w14:textId="7EF731C2" w:rsidR="00C10E07" w:rsidRPr="00C10E07" w:rsidRDefault="004A3809" w:rsidP="004A3809">
      <w:pPr>
        <w:pStyle w:val="Heading2"/>
      </w:pPr>
      <w:r w:rsidRPr="004A3809">
        <w:t xml:space="preserve">Node, Expo </w:t>
      </w:r>
      <w:r>
        <w:t>and</w:t>
      </w:r>
      <w:r w:rsidRPr="004A3809">
        <w:t xml:space="preserve"> Git (Git</w:t>
      </w:r>
      <w:r>
        <w:t>H</w:t>
      </w:r>
      <w:r w:rsidRPr="004A3809">
        <w:t xml:space="preserve">ub </w:t>
      </w:r>
      <w:proofErr w:type="gramStart"/>
      <w:r w:rsidRPr="004A3809">
        <w:t>In</w:t>
      </w:r>
      <w:proofErr w:type="gramEnd"/>
      <w:r w:rsidRPr="004A3809">
        <w:t xml:space="preserve"> Visual Studio)</w:t>
      </w:r>
    </w:p>
    <w:p w14:paraId="79E868A8" w14:textId="1539901D" w:rsidR="004A3809" w:rsidRDefault="004A3809" w:rsidP="004A3809">
      <w:pPr>
        <w:pStyle w:val="Heading3"/>
      </w:pPr>
      <w:r w:rsidRPr="004A3809">
        <w:t xml:space="preserve">Node </w:t>
      </w:r>
      <w:r>
        <w:t>and</w:t>
      </w:r>
      <w:r w:rsidRPr="004A3809">
        <w:t xml:space="preserve"> </w:t>
      </w:r>
      <w:r>
        <w:t>NPM</w:t>
      </w:r>
      <w:r w:rsidRPr="004A3809">
        <w:t xml:space="preserve"> commands</w:t>
      </w:r>
    </w:p>
    <w:p w14:paraId="344FDEE5" w14:textId="1BA256C4" w:rsidR="000002BB" w:rsidRPr="000002BB" w:rsidRDefault="000002BB" w:rsidP="000002BB">
      <w:pPr>
        <w:pStyle w:val="Caption"/>
      </w:pPr>
      <w:r w:rsidRPr="00436736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noProof/>
        </w:rPr>
        <w:t>:</w:t>
      </w:r>
      <w:r w:rsidRPr="00436736">
        <w:t xml:space="preserve"> </w:t>
      </w:r>
      <w:r w:rsidRPr="000002BB">
        <w:t>Node and NPM commands</w:t>
      </w:r>
    </w:p>
    <w:tbl>
      <w:tblPr>
        <w:tblStyle w:val="TableGrid"/>
        <w:tblW w:w="5000" w:type="pct"/>
        <w:tblLook w:val="0620" w:firstRow="1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4A3809" w:rsidRPr="004A3809" w14:paraId="3A603AC9" w14:textId="77777777" w:rsidTr="004A38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7" w:type="dxa"/>
          </w:tcPr>
          <w:p w14:paraId="1AED6766" w14:textId="77777777" w:rsidR="004A3809" w:rsidRPr="004A3809" w:rsidRDefault="004A3809" w:rsidP="004A3809">
            <w:r w:rsidRPr="004A3809">
              <w:t>Command</w:t>
            </w:r>
          </w:p>
        </w:tc>
        <w:tc>
          <w:tcPr>
            <w:tcW w:w="2407" w:type="dxa"/>
          </w:tcPr>
          <w:p w14:paraId="20A46B0E" w14:textId="77777777" w:rsidR="004A3809" w:rsidRPr="004A3809" w:rsidRDefault="004A3809" w:rsidP="004A3809">
            <w:r w:rsidRPr="004A3809">
              <w:t>What it does</w:t>
            </w:r>
          </w:p>
        </w:tc>
        <w:tc>
          <w:tcPr>
            <w:tcW w:w="2407" w:type="dxa"/>
          </w:tcPr>
          <w:p w14:paraId="5EABB800" w14:textId="609D16F4" w:rsidR="004A3809" w:rsidRPr="004A3809" w:rsidRDefault="004A3809" w:rsidP="004A3809">
            <w:r w:rsidRPr="004A3809">
              <w:t xml:space="preserve">Key options </w:t>
            </w:r>
            <w:r>
              <w:t>or</w:t>
            </w:r>
            <w:r w:rsidRPr="004A3809">
              <w:t xml:space="preserve"> notes</w:t>
            </w:r>
          </w:p>
        </w:tc>
        <w:tc>
          <w:tcPr>
            <w:tcW w:w="2407" w:type="dxa"/>
          </w:tcPr>
          <w:p w14:paraId="7CBEAF83" w14:textId="77777777" w:rsidR="004A3809" w:rsidRPr="004A3809" w:rsidRDefault="004A3809" w:rsidP="004A3809">
            <w:r w:rsidRPr="004A3809">
              <w:t>Example</w:t>
            </w:r>
          </w:p>
        </w:tc>
      </w:tr>
      <w:tr w:rsidR="004A3809" w:rsidRPr="004A3809" w14:paraId="22C1BFD4" w14:textId="77777777" w:rsidTr="004A3809">
        <w:tc>
          <w:tcPr>
            <w:tcW w:w="2407" w:type="dxa"/>
          </w:tcPr>
          <w:p w14:paraId="18BC1726" w14:textId="77777777" w:rsidR="004A3809" w:rsidRPr="004A3809" w:rsidRDefault="004A3809" w:rsidP="004A3809">
            <w:r w:rsidRPr="004A3809">
              <w:t>node -v</w:t>
            </w:r>
          </w:p>
        </w:tc>
        <w:tc>
          <w:tcPr>
            <w:tcW w:w="2407" w:type="dxa"/>
          </w:tcPr>
          <w:p w14:paraId="02D0D663" w14:textId="77777777" w:rsidR="004A3809" w:rsidRPr="004A3809" w:rsidRDefault="004A3809" w:rsidP="004A3809">
            <w:r w:rsidRPr="004A3809">
              <w:t>Show installed Node.js version.</w:t>
            </w:r>
          </w:p>
        </w:tc>
        <w:tc>
          <w:tcPr>
            <w:tcW w:w="2407" w:type="dxa"/>
          </w:tcPr>
          <w:p w14:paraId="20BD55AE" w14:textId="77777777" w:rsidR="004A3809" w:rsidRPr="004A3809" w:rsidRDefault="004A3809" w:rsidP="004A3809">
            <w:r w:rsidRPr="004A3809">
              <w:t>Confirm environment before installing dependencies.</w:t>
            </w:r>
          </w:p>
        </w:tc>
        <w:tc>
          <w:tcPr>
            <w:tcW w:w="2407" w:type="dxa"/>
          </w:tcPr>
          <w:p w14:paraId="1A8CB328" w14:textId="77777777" w:rsidR="004A3809" w:rsidRPr="004A3809" w:rsidRDefault="004A3809" w:rsidP="004A3809">
            <w:r w:rsidRPr="004A3809">
              <w:t>node -v</w:t>
            </w:r>
          </w:p>
        </w:tc>
      </w:tr>
      <w:tr w:rsidR="004A3809" w:rsidRPr="004A3809" w14:paraId="4C4A5C36" w14:textId="77777777" w:rsidTr="004A3809">
        <w:tc>
          <w:tcPr>
            <w:tcW w:w="2407" w:type="dxa"/>
          </w:tcPr>
          <w:p w14:paraId="7DE8E7A0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-v</w:t>
            </w:r>
          </w:p>
        </w:tc>
        <w:tc>
          <w:tcPr>
            <w:tcW w:w="2407" w:type="dxa"/>
          </w:tcPr>
          <w:p w14:paraId="6B0AED7E" w14:textId="77777777" w:rsidR="004A3809" w:rsidRPr="004A3809" w:rsidRDefault="004A3809" w:rsidP="004A3809">
            <w:r w:rsidRPr="004A3809">
              <w:t xml:space="preserve">Show installed </w:t>
            </w:r>
            <w:proofErr w:type="spellStart"/>
            <w:r w:rsidRPr="004A3809">
              <w:t>npm</w:t>
            </w:r>
            <w:proofErr w:type="spellEnd"/>
            <w:r w:rsidRPr="004A3809">
              <w:t xml:space="preserve"> version.</w:t>
            </w:r>
          </w:p>
        </w:tc>
        <w:tc>
          <w:tcPr>
            <w:tcW w:w="2407" w:type="dxa"/>
          </w:tcPr>
          <w:p w14:paraId="1D45EB18" w14:textId="77777777" w:rsidR="004A3809" w:rsidRPr="004A3809" w:rsidRDefault="004A3809" w:rsidP="004A3809">
            <w:r w:rsidRPr="004A3809">
              <w:t xml:space="preserve">Confirms </w:t>
            </w:r>
            <w:proofErr w:type="spellStart"/>
            <w:r w:rsidRPr="004A3809">
              <w:t>npm</w:t>
            </w:r>
            <w:proofErr w:type="spellEnd"/>
            <w:r w:rsidRPr="004A3809">
              <w:t xml:space="preserve"> is available and working.</w:t>
            </w:r>
          </w:p>
        </w:tc>
        <w:tc>
          <w:tcPr>
            <w:tcW w:w="2407" w:type="dxa"/>
          </w:tcPr>
          <w:p w14:paraId="1E58B5FD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-v</w:t>
            </w:r>
          </w:p>
        </w:tc>
      </w:tr>
      <w:tr w:rsidR="004A3809" w:rsidRPr="004A3809" w14:paraId="323A81E9" w14:textId="77777777" w:rsidTr="004A3809">
        <w:tc>
          <w:tcPr>
            <w:tcW w:w="2407" w:type="dxa"/>
          </w:tcPr>
          <w:p w14:paraId="5BC07163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</w:t>
            </w:r>
            <w:proofErr w:type="spellStart"/>
            <w:r w:rsidRPr="004A3809">
              <w:t>init</w:t>
            </w:r>
            <w:proofErr w:type="spellEnd"/>
            <w:r w:rsidRPr="004A3809">
              <w:t xml:space="preserve"> -y</w:t>
            </w:r>
          </w:p>
        </w:tc>
        <w:tc>
          <w:tcPr>
            <w:tcW w:w="2407" w:type="dxa"/>
          </w:tcPr>
          <w:p w14:paraId="00CAC0C7" w14:textId="77777777" w:rsidR="004A3809" w:rsidRPr="004A3809" w:rsidRDefault="004A3809" w:rsidP="004A3809">
            <w:r w:rsidRPr="004A3809">
              <w:t xml:space="preserve">Create a default </w:t>
            </w:r>
            <w:proofErr w:type="spellStart"/>
            <w:proofErr w:type="gramStart"/>
            <w:r w:rsidRPr="004A3809">
              <w:t>package.json</w:t>
            </w:r>
            <w:proofErr w:type="spellEnd"/>
            <w:proofErr w:type="gramEnd"/>
            <w:r w:rsidRPr="004A3809">
              <w:t>.</w:t>
            </w:r>
          </w:p>
        </w:tc>
        <w:tc>
          <w:tcPr>
            <w:tcW w:w="2407" w:type="dxa"/>
          </w:tcPr>
          <w:p w14:paraId="7D5255A6" w14:textId="77777777" w:rsidR="004A3809" w:rsidRPr="004A3809" w:rsidRDefault="004A3809" w:rsidP="004A3809">
            <w:r w:rsidRPr="004A3809">
              <w:t>Use -y to accept defaults (non-interactive).</w:t>
            </w:r>
          </w:p>
        </w:tc>
        <w:tc>
          <w:tcPr>
            <w:tcW w:w="2407" w:type="dxa"/>
          </w:tcPr>
          <w:p w14:paraId="5AACCCD2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</w:t>
            </w:r>
            <w:proofErr w:type="spellStart"/>
            <w:r w:rsidRPr="004A3809">
              <w:t>init</w:t>
            </w:r>
            <w:proofErr w:type="spellEnd"/>
            <w:r w:rsidRPr="004A3809">
              <w:t xml:space="preserve"> -y</w:t>
            </w:r>
          </w:p>
        </w:tc>
      </w:tr>
      <w:tr w:rsidR="004A3809" w:rsidRPr="004A3809" w14:paraId="2B3724DB" w14:textId="77777777" w:rsidTr="004A3809">
        <w:tc>
          <w:tcPr>
            <w:tcW w:w="2407" w:type="dxa"/>
          </w:tcPr>
          <w:p w14:paraId="09969786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install &lt;pkg&gt;</w:t>
            </w:r>
          </w:p>
        </w:tc>
        <w:tc>
          <w:tcPr>
            <w:tcW w:w="2407" w:type="dxa"/>
          </w:tcPr>
          <w:p w14:paraId="713F94EB" w14:textId="77777777" w:rsidR="004A3809" w:rsidRPr="004A3809" w:rsidRDefault="004A3809" w:rsidP="004A3809">
            <w:r w:rsidRPr="004A3809">
              <w:t>Install a package to dependencies.</w:t>
            </w:r>
          </w:p>
        </w:tc>
        <w:tc>
          <w:tcPr>
            <w:tcW w:w="2407" w:type="dxa"/>
          </w:tcPr>
          <w:p w14:paraId="2F40DFC7" w14:textId="77777777" w:rsidR="004A3809" w:rsidRPr="004A3809" w:rsidRDefault="004A3809" w:rsidP="004A3809">
            <w:r w:rsidRPr="004A3809">
              <w:t>Use --save-dev for dev deps; omit version to get latest.</w:t>
            </w:r>
          </w:p>
        </w:tc>
        <w:tc>
          <w:tcPr>
            <w:tcW w:w="2407" w:type="dxa"/>
          </w:tcPr>
          <w:p w14:paraId="66D5980D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install </w:t>
            </w:r>
            <w:proofErr w:type="spellStart"/>
            <w:r w:rsidRPr="004A3809">
              <w:t>axios</w:t>
            </w:r>
            <w:proofErr w:type="spellEnd"/>
            <w:r w:rsidRPr="004A3809">
              <w:br/>
            </w:r>
            <w:proofErr w:type="spellStart"/>
            <w:r w:rsidRPr="004A3809">
              <w:t>npm</w:t>
            </w:r>
            <w:proofErr w:type="spellEnd"/>
            <w:r w:rsidRPr="004A3809">
              <w:t xml:space="preserve"> install --save-dev typescript</w:t>
            </w:r>
          </w:p>
        </w:tc>
      </w:tr>
      <w:tr w:rsidR="004A3809" w:rsidRPr="004A3809" w14:paraId="54AF92FE" w14:textId="77777777" w:rsidTr="004A3809">
        <w:tc>
          <w:tcPr>
            <w:tcW w:w="2407" w:type="dxa"/>
          </w:tcPr>
          <w:p w14:paraId="7D8DC23E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uninstall &lt;pkg&gt;</w:t>
            </w:r>
          </w:p>
        </w:tc>
        <w:tc>
          <w:tcPr>
            <w:tcW w:w="2407" w:type="dxa"/>
          </w:tcPr>
          <w:p w14:paraId="4261B8D0" w14:textId="77777777" w:rsidR="004A3809" w:rsidRPr="004A3809" w:rsidRDefault="004A3809" w:rsidP="004A3809">
            <w:r w:rsidRPr="004A3809">
              <w:t>Remove a package.</w:t>
            </w:r>
          </w:p>
        </w:tc>
        <w:tc>
          <w:tcPr>
            <w:tcW w:w="2407" w:type="dxa"/>
          </w:tcPr>
          <w:p w14:paraId="39FBD9CE" w14:textId="77777777" w:rsidR="004A3809" w:rsidRPr="004A3809" w:rsidRDefault="004A3809" w:rsidP="004A3809">
            <w:r w:rsidRPr="004A3809">
              <w:t xml:space="preserve">Removes from </w:t>
            </w:r>
            <w:proofErr w:type="spellStart"/>
            <w:r w:rsidRPr="004A3809">
              <w:t>node_modules</w:t>
            </w:r>
            <w:proofErr w:type="spellEnd"/>
            <w:r w:rsidRPr="004A3809">
              <w:t xml:space="preserve"> and </w:t>
            </w:r>
            <w:proofErr w:type="spellStart"/>
            <w:proofErr w:type="gramStart"/>
            <w:r w:rsidRPr="004A3809">
              <w:t>package.json</w:t>
            </w:r>
            <w:proofErr w:type="spellEnd"/>
            <w:proofErr w:type="gramEnd"/>
            <w:r w:rsidRPr="004A3809">
              <w:t>.</w:t>
            </w:r>
          </w:p>
        </w:tc>
        <w:tc>
          <w:tcPr>
            <w:tcW w:w="2407" w:type="dxa"/>
          </w:tcPr>
          <w:p w14:paraId="0DDF904D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uninstall </w:t>
            </w:r>
            <w:proofErr w:type="spellStart"/>
            <w:r w:rsidRPr="004A3809">
              <w:t>axios</w:t>
            </w:r>
            <w:proofErr w:type="spellEnd"/>
          </w:p>
        </w:tc>
      </w:tr>
      <w:tr w:rsidR="004A3809" w:rsidRPr="004A3809" w14:paraId="62C21D6F" w14:textId="77777777" w:rsidTr="004A3809">
        <w:tc>
          <w:tcPr>
            <w:tcW w:w="2407" w:type="dxa"/>
          </w:tcPr>
          <w:p w14:paraId="6EA6FCE0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update</w:t>
            </w:r>
          </w:p>
        </w:tc>
        <w:tc>
          <w:tcPr>
            <w:tcW w:w="2407" w:type="dxa"/>
          </w:tcPr>
          <w:p w14:paraId="17401F14" w14:textId="77777777" w:rsidR="004A3809" w:rsidRPr="004A3809" w:rsidRDefault="004A3809" w:rsidP="004A3809">
            <w:r w:rsidRPr="004A3809">
              <w:t xml:space="preserve">Update packages per </w:t>
            </w:r>
            <w:proofErr w:type="spellStart"/>
            <w:r w:rsidRPr="004A3809">
              <w:t>semver</w:t>
            </w:r>
            <w:proofErr w:type="spellEnd"/>
            <w:r w:rsidRPr="004A3809">
              <w:t xml:space="preserve"> ranges.</w:t>
            </w:r>
          </w:p>
        </w:tc>
        <w:tc>
          <w:tcPr>
            <w:tcW w:w="2407" w:type="dxa"/>
          </w:tcPr>
          <w:p w14:paraId="11F505EE" w14:textId="77777777" w:rsidR="004A3809" w:rsidRPr="004A3809" w:rsidRDefault="004A3809" w:rsidP="004A3809">
            <w:r w:rsidRPr="004A3809">
              <w:t xml:space="preserve">Respects version ranges in </w:t>
            </w:r>
            <w:proofErr w:type="spellStart"/>
            <w:proofErr w:type="gramStart"/>
            <w:r w:rsidRPr="004A3809">
              <w:t>package.json</w:t>
            </w:r>
            <w:proofErr w:type="spellEnd"/>
            <w:proofErr w:type="gramEnd"/>
            <w:r w:rsidRPr="004A3809">
              <w:t>.</w:t>
            </w:r>
          </w:p>
        </w:tc>
        <w:tc>
          <w:tcPr>
            <w:tcW w:w="2407" w:type="dxa"/>
          </w:tcPr>
          <w:p w14:paraId="7FF12FC2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update</w:t>
            </w:r>
          </w:p>
        </w:tc>
      </w:tr>
      <w:tr w:rsidR="004A3809" w:rsidRPr="004A3809" w14:paraId="13B8B6C1" w14:textId="77777777" w:rsidTr="004A3809">
        <w:tc>
          <w:tcPr>
            <w:tcW w:w="2407" w:type="dxa"/>
          </w:tcPr>
          <w:p w14:paraId="4BF0242F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ci</w:t>
            </w:r>
          </w:p>
        </w:tc>
        <w:tc>
          <w:tcPr>
            <w:tcW w:w="2407" w:type="dxa"/>
          </w:tcPr>
          <w:p w14:paraId="56A8F863" w14:textId="77777777" w:rsidR="004A3809" w:rsidRPr="004A3809" w:rsidRDefault="004A3809" w:rsidP="004A3809">
            <w:r w:rsidRPr="004A3809">
              <w:t>Clean install from package-</w:t>
            </w:r>
            <w:proofErr w:type="spellStart"/>
            <w:proofErr w:type="gramStart"/>
            <w:r w:rsidRPr="004A3809">
              <w:t>lock.json</w:t>
            </w:r>
            <w:proofErr w:type="spellEnd"/>
            <w:proofErr w:type="gramEnd"/>
            <w:r w:rsidRPr="004A3809">
              <w:t>.</w:t>
            </w:r>
          </w:p>
        </w:tc>
        <w:tc>
          <w:tcPr>
            <w:tcW w:w="2407" w:type="dxa"/>
          </w:tcPr>
          <w:p w14:paraId="2B4DDB96" w14:textId="77777777" w:rsidR="004A3809" w:rsidRPr="004A3809" w:rsidRDefault="004A3809" w:rsidP="004A3809">
            <w:r w:rsidRPr="004A3809">
              <w:t xml:space="preserve">Ideal for CI; fails if lock and </w:t>
            </w:r>
            <w:proofErr w:type="spellStart"/>
            <w:proofErr w:type="gramStart"/>
            <w:r w:rsidRPr="004A3809">
              <w:t>package.json</w:t>
            </w:r>
            <w:proofErr w:type="spellEnd"/>
            <w:proofErr w:type="gramEnd"/>
            <w:r w:rsidRPr="004A3809">
              <w:t xml:space="preserve"> out of sync.</w:t>
            </w:r>
          </w:p>
        </w:tc>
        <w:tc>
          <w:tcPr>
            <w:tcW w:w="2407" w:type="dxa"/>
          </w:tcPr>
          <w:p w14:paraId="64EDD95D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ci</w:t>
            </w:r>
          </w:p>
        </w:tc>
      </w:tr>
      <w:tr w:rsidR="004A3809" w:rsidRPr="004A3809" w14:paraId="35247701" w14:textId="77777777" w:rsidTr="004A3809">
        <w:tc>
          <w:tcPr>
            <w:tcW w:w="2407" w:type="dxa"/>
          </w:tcPr>
          <w:p w14:paraId="3047C828" w14:textId="77777777" w:rsidR="004A3809" w:rsidRPr="004A3809" w:rsidRDefault="004A3809" w:rsidP="004A3809">
            <w:proofErr w:type="spellStart"/>
            <w:r w:rsidRPr="004A3809">
              <w:lastRenderedPageBreak/>
              <w:t>npx</w:t>
            </w:r>
            <w:proofErr w:type="spellEnd"/>
            <w:r w:rsidRPr="004A3809">
              <w:t xml:space="preserve"> &lt;tool&gt;</w:t>
            </w:r>
          </w:p>
        </w:tc>
        <w:tc>
          <w:tcPr>
            <w:tcW w:w="2407" w:type="dxa"/>
          </w:tcPr>
          <w:p w14:paraId="4CD6694B" w14:textId="77777777" w:rsidR="004A3809" w:rsidRPr="004A3809" w:rsidRDefault="004A3809" w:rsidP="004A3809">
            <w:r w:rsidRPr="004A3809">
              <w:t>Run a package binary without installing globally.</w:t>
            </w:r>
          </w:p>
        </w:tc>
        <w:tc>
          <w:tcPr>
            <w:tcW w:w="2407" w:type="dxa"/>
          </w:tcPr>
          <w:p w14:paraId="58923604" w14:textId="77777777" w:rsidR="004A3809" w:rsidRPr="004A3809" w:rsidRDefault="004A3809" w:rsidP="004A3809">
            <w:r w:rsidRPr="004A3809">
              <w:t>Good for one-off CLIs or using project-local tools.</w:t>
            </w:r>
          </w:p>
        </w:tc>
        <w:tc>
          <w:tcPr>
            <w:tcW w:w="2407" w:type="dxa"/>
          </w:tcPr>
          <w:p w14:paraId="7C2F1423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</w:t>
            </w:r>
            <w:proofErr w:type="spellStart"/>
            <w:proofErr w:type="gramStart"/>
            <w:r w:rsidRPr="004A3809">
              <w:t>eslint</w:t>
            </w:r>
            <w:proofErr w:type="spellEnd"/>
            <w:r w:rsidRPr="004A3809">
              <w:t xml:space="preserve"> .</w:t>
            </w:r>
            <w:proofErr w:type="gramEnd"/>
            <w:r w:rsidRPr="004A3809">
              <w:br/>
            </w:r>
            <w:proofErr w:type="spellStart"/>
            <w:r w:rsidRPr="004A3809">
              <w:t>npx</w:t>
            </w:r>
            <w:proofErr w:type="spellEnd"/>
            <w:r w:rsidRPr="004A3809">
              <w:t xml:space="preserve"> </w:t>
            </w:r>
            <w:proofErr w:type="spellStart"/>
            <w:r w:rsidRPr="004A3809">
              <w:t>vite</w:t>
            </w:r>
            <w:proofErr w:type="spellEnd"/>
            <w:r w:rsidRPr="004A3809">
              <w:t xml:space="preserve"> build</w:t>
            </w:r>
          </w:p>
        </w:tc>
      </w:tr>
      <w:tr w:rsidR="004A3809" w:rsidRPr="004A3809" w14:paraId="0F842E71" w14:textId="77777777" w:rsidTr="004A3809">
        <w:tc>
          <w:tcPr>
            <w:tcW w:w="2407" w:type="dxa"/>
          </w:tcPr>
          <w:p w14:paraId="52F6379B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run &lt;script&gt;</w:t>
            </w:r>
          </w:p>
        </w:tc>
        <w:tc>
          <w:tcPr>
            <w:tcW w:w="2407" w:type="dxa"/>
          </w:tcPr>
          <w:p w14:paraId="4AC011C5" w14:textId="77777777" w:rsidR="004A3809" w:rsidRPr="004A3809" w:rsidRDefault="004A3809" w:rsidP="004A3809">
            <w:r w:rsidRPr="004A3809">
              <w:t xml:space="preserve">Run a script defined in </w:t>
            </w:r>
            <w:proofErr w:type="spellStart"/>
            <w:proofErr w:type="gramStart"/>
            <w:r w:rsidRPr="004A3809">
              <w:t>package.json</w:t>
            </w:r>
            <w:proofErr w:type="spellEnd"/>
            <w:proofErr w:type="gramEnd"/>
            <w:r w:rsidRPr="004A3809">
              <w:t>.</w:t>
            </w:r>
          </w:p>
        </w:tc>
        <w:tc>
          <w:tcPr>
            <w:tcW w:w="2407" w:type="dxa"/>
          </w:tcPr>
          <w:p w14:paraId="457691F3" w14:textId="77777777" w:rsidR="004A3809" w:rsidRPr="004A3809" w:rsidRDefault="004A3809" w:rsidP="004A3809">
            <w:r w:rsidRPr="004A3809">
              <w:t>Scripts live under the "scripts" key.</w:t>
            </w:r>
          </w:p>
        </w:tc>
        <w:tc>
          <w:tcPr>
            <w:tcW w:w="2407" w:type="dxa"/>
          </w:tcPr>
          <w:p w14:paraId="70C9F9E1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run dev</w:t>
            </w:r>
            <w:r w:rsidRPr="004A3809">
              <w:br/>
            </w:r>
            <w:proofErr w:type="spellStart"/>
            <w:r w:rsidRPr="004A3809">
              <w:t>npm</w:t>
            </w:r>
            <w:proofErr w:type="spellEnd"/>
            <w:r w:rsidRPr="004A3809">
              <w:t xml:space="preserve"> run build</w:t>
            </w:r>
          </w:p>
        </w:tc>
      </w:tr>
      <w:tr w:rsidR="004A3809" w:rsidRPr="004A3809" w14:paraId="37297D90" w14:textId="77777777" w:rsidTr="004A3809">
        <w:tc>
          <w:tcPr>
            <w:tcW w:w="2407" w:type="dxa"/>
          </w:tcPr>
          <w:p w14:paraId="5CF668B6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cache clean --force</w:t>
            </w:r>
          </w:p>
        </w:tc>
        <w:tc>
          <w:tcPr>
            <w:tcW w:w="2407" w:type="dxa"/>
          </w:tcPr>
          <w:p w14:paraId="741BE8C7" w14:textId="77777777" w:rsidR="004A3809" w:rsidRPr="004A3809" w:rsidRDefault="004A3809" w:rsidP="004A3809">
            <w:r w:rsidRPr="004A3809">
              <w:t xml:space="preserve">Clear </w:t>
            </w:r>
            <w:proofErr w:type="spellStart"/>
            <w:r w:rsidRPr="004A3809">
              <w:t>npm</w:t>
            </w:r>
            <w:proofErr w:type="spellEnd"/>
            <w:r w:rsidRPr="004A3809">
              <w:t xml:space="preserve"> cache.</w:t>
            </w:r>
          </w:p>
        </w:tc>
        <w:tc>
          <w:tcPr>
            <w:tcW w:w="2407" w:type="dxa"/>
          </w:tcPr>
          <w:p w14:paraId="6DBE1240" w14:textId="77777777" w:rsidR="004A3809" w:rsidRPr="004A3809" w:rsidRDefault="004A3809" w:rsidP="004A3809">
            <w:r w:rsidRPr="004A3809">
              <w:t xml:space="preserve">Rarely needed; add --force per </w:t>
            </w:r>
            <w:proofErr w:type="spellStart"/>
            <w:r w:rsidRPr="004A3809">
              <w:t>npm</w:t>
            </w:r>
            <w:proofErr w:type="spellEnd"/>
            <w:r w:rsidRPr="004A3809">
              <w:t xml:space="preserve"> requirement.</w:t>
            </w:r>
          </w:p>
        </w:tc>
        <w:tc>
          <w:tcPr>
            <w:tcW w:w="2407" w:type="dxa"/>
          </w:tcPr>
          <w:p w14:paraId="2FCF1A1C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cache clean --force</w:t>
            </w:r>
          </w:p>
        </w:tc>
      </w:tr>
      <w:tr w:rsidR="004A3809" w:rsidRPr="004A3809" w14:paraId="1DF44059" w14:textId="77777777" w:rsidTr="004A3809">
        <w:tc>
          <w:tcPr>
            <w:tcW w:w="2407" w:type="dxa"/>
          </w:tcPr>
          <w:p w14:paraId="4DC2CB8A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audit fix</w:t>
            </w:r>
          </w:p>
        </w:tc>
        <w:tc>
          <w:tcPr>
            <w:tcW w:w="2407" w:type="dxa"/>
          </w:tcPr>
          <w:p w14:paraId="450738E3" w14:textId="77777777" w:rsidR="004A3809" w:rsidRPr="004A3809" w:rsidRDefault="004A3809" w:rsidP="004A3809">
            <w:r w:rsidRPr="004A3809">
              <w:t>Attempt to fix known vulnerabilities.</w:t>
            </w:r>
          </w:p>
        </w:tc>
        <w:tc>
          <w:tcPr>
            <w:tcW w:w="2407" w:type="dxa"/>
          </w:tcPr>
          <w:p w14:paraId="411E2871" w14:textId="77777777" w:rsidR="004A3809" w:rsidRPr="004A3809" w:rsidRDefault="004A3809" w:rsidP="004A3809">
            <w:r w:rsidRPr="004A3809">
              <w:t>Use --force with caution; may introduce breaking changes.</w:t>
            </w:r>
          </w:p>
        </w:tc>
        <w:tc>
          <w:tcPr>
            <w:tcW w:w="2407" w:type="dxa"/>
          </w:tcPr>
          <w:p w14:paraId="3D0257EF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audit fix</w:t>
            </w:r>
            <w:r w:rsidRPr="004A3809">
              <w:br/>
            </w:r>
            <w:proofErr w:type="spellStart"/>
            <w:r w:rsidRPr="004A3809">
              <w:t>npm</w:t>
            </w:r>
            <w:proofErr w:type="spellEnd"/>
            <w:r w:rsidRPr="004A3809">
              <w:t xml:space="preserve"> audit fix --force</w:t>
            </w:r>
          </w:p>
        </w:tc>
      </w:tr>
      <w:tr w:rsidR="004A3809" w:rsidRPr="004A3809" w14:paraId="6AD8BD07" w14:textId="77777777" w:rsidTr="004A3809">
        <w:tc>
          <w:tcPr>
            <w:tcW w:w="2407" w:type="dxa"/>
          </w:tcPr>
          <w:p w14:paraId="3E55459D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list -g --depth=0</w:t>
            </w:r>
          </w:p>
        </w:tc>
        <w:tc>
          <w:tcPr>
            <w:tcW w:w="2407" w:type="dxa"/>
          </w:tcPr>
          <w:p w14:paraId="685C631C" w14:textId="77777777" w:rsidR="004A3809" w:rsidRPr="004A3809" w:rsidRDefault="004A3809" w:rsidP="004A3809">
            <w:r w:rsidRPr="004A3809">
              <w:t>List globally installed packages.</w:t>
            </w:r>
          </w:p>
        </w:tc>
        <w:tc>
          <w:tcPr>
            <w:tcW w:w="2407" w:type="dxa"/>
          </w:tcPr>
          <w:p w14:paraId="3B532986" w14:textId="77777777" w:rsidR="004A3809" w:rsidRPr="004A3809" w:rsidRDefault="004A3809" w:rsidP="004A3809">
            <w:r w:rsidRPr="004A3809">
              <w:t>Add --depth=0 to avoid full tree.</w:t>
            </w:r>
          </w:p>
        </w:tc>
        <w:tc>
          <w:tcPr>
            <w:tcW w:w="2407" w:type="dxa"/>
          </w:tcPr>
          <w:p w14:paraId="006CD94B" w14:textId="77777777" w:rsidR="004A3809" w:rsidRPr="004A3809" w:rsidRDefault="004A3809" w:rsidP="004A3809">
            <w:proofErr w:type="spellStart"/>
            <w:r w:rsidRPr="004A3809">
              <w:t>npm</w:t>
            </w:r>
            <w:proofErr w:type="spellEnd"/>
            <w:r w:rsidRPr="004A3809">
              <w:t xml:space="preserve"> list -g --depth=0</w:t>
            </w:r>
          </w:p>
        </w:tc>
      </w:tr>
    </w:tbl>
    <w:p w14:paraId="11D67929" w14:textId="312CC962" w:rsidR="008D36C8" w:rsidRDefault="004A3809" w:rsidP="004A3809">
      <w:pPr>
        <w:pStyle w:val="Heading3"/>
      </w:pPr>
      <w:r w:rsidRPr="004A3809">
        <w:t>Expo commands (react native)</w:t>
      </w:r>
    </w:p>
    <w:p w14:paraId="28F0B8E3" w14:textId="269699E1" w:rsidR="000002BB" w:rsidRPr="000002BB" w:rsidRDefault="000002BB" w:rsidP="000002BB">
      <w:pPr>
        <w:pStyle w:val="Caption"/>
      </w:pPr>
      <w:r w:rsidRPr="00436736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rPr>
          <w:noProof/>
        </w:rPr>
        <w:t>:</w:t>
      </w:r>
      <w:r w:rsidRPr="00436736">
        <w:t xml:space="preserve"> </w:t>
      </w:r>
      <w:r w:rsidRPr="000002BB">
        <w:t>Expo commands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A3809" w:rsidRPr="004A3809" w14:paraId="4D29110C" w14:textId="77777777" w:rsidTr="004A38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7" w:type="dxa"/>
          </w:tcPr>
          <w:p w14:paraId="4FB4D2DF" w14:textId="77777777" w:rsidR="004A3809" w:rsidRPr="004A3809" w:rsidRDefault="004A3809" w:rsidP="004A3809">
            <w:r w:rsidRPr="004A3809">
              <w:t>Command</w:t>
            </w:r>
          </w:p>
        </w:tc>
        <w:tc>
          <w:tcPr>
            <w:tcW w:w="2407" w:type="dxa"/>
          </w:tcPr>
          <w:p w14:paraId="670A9ECF" w14:textId="77777777" w:rsidR="004A3809" w:rsidRPr="004A3809" w:rsidRDefault="004A3809" w:rsidP="004A3809">
            <w:r w:rsidRPr="004A3809">
              <w:t>What it does</w:t>
            </w:r>
          </w:p>
        </w:tc>
        <w:tc>
          <w:tcPr>
            <w:tcW w:w="2407" w:type="dxa"/>
          </w:tcPr>
          <w:p w14:paraId="1D7B5753" w14:textId="76E83322" w:rsidR="004A3809" w:rsidRPr="004A3809" w:rsidRDefault="004A3809" w:rsidP="004A3809">
            <w:r w:rsidRPr="004A3809">
              <w:t xml:space="preserve">Key options </w:t>
            </w:r>
            <w:r>
              <w:t>or</w:t>
            </w:r>
            <w:r w:rsidRPr="004A3809">
              <w:t xml:space="preserve"> notes</w:t>
            </w:r>
          </w:p>
        </w:tc>
        <w:tc>
          <w:tcPr>
            <w:tcW w:w="2407" w:type="dxa"/>
          </w:tcPr>
          <w:p w14:paraId="1FD1C2C0" w14:textId="77777777" w:rsidR="004A3809" w:rsidRPr="004A3809" w:rsidRDefault="004A3809" w:rsidP="004A3809">
            <w:r w:rsidRPr="004A3809">
              <w:t>Example</w:t>
            </w:r>
          </w:p>
        </w:tc>
      </w:tr>
      <w:tr w:rsidR="004A3809" w:rsidRPr="004A3809" w14:paraId="794BBE76" w14:textId="77777777" w:rsidTr="004A3809">
        <w:trPr>
          <w:cantSplit w:val="0"/>
        </w:trPr>
        <w:tc>
          <w:tcPr>
            <w:tcW w:w="2407" w:type="dxa"/>
          </w:tcPr>
          <w:p w14:paraId="3B7FD645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create-expo-app</w:t>
            </w:r>
          </w:p>
        </w:tc>
        <w:tc>
          <w:tcPr>
            <w:tcW w:w="2407" w:type="dxa"/>
          </w:tcPr>
          <w:p w14:paraId="324BF7E6" w14:textId="77777777" w:rsidR="004A3809" w:rsidRPr="004A3809" w:rsidRDefault="004A3809" w:rsidP="004A3809">
            <w:r w:rsidRPr="004A3809">
              <w:t>Create a new Expo project.</w:t>
            </w:r>
          </w:p>
        </w:tc>
        <w:tc>
          <w:tcPr>
            <w:tcW w:w="2407" w:type="dxa"/>
          </w:tcPr>
          <w:p w14:paraId="2771FC70" w14:textId="77777777" w:rsidR="004A3809" w:rsidRPr="004A3809" w:rsidRDefault="004A3809" w:rsidP="004A3809">
            <w:r w:rsidRPr="004A3809">
              <w:t>Add &lt;app-name&gt; to create in a new folder.</w:t>
            </w:r>
          </w:p>
        </w:tc>
        <w:tc>
          <w:tcPr>
            <w:tcW w:w="2407" w:type="dxa"/>
          </w:tcPr>
          <w:p w14:paraId="5AEE0BE9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create-expo-app my-app</w:t>
            </w:r>
          </w:p>
        </w:tc>
      </w:tr>
      <w:tr w:rsidR="004A3809" w:rsidRPr="004A3809" w14:paraId="36DFCC59" w14:textId="77777777" w:rsidTr="004A3809">
        <w:trPr>
          <w:cantSplit w:val="0"/>
        </w:trPr>
        <w:tc>
          <w:tcPr>
            <w:tcW w:w="2407" w:type="dxa"/>
          </w:tcPr>
          <w:p w14:paraId="69D6A662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create-expo-app --template</w:t>
            </w:r>
          </w:p>
        </w:tc>
        <w:tc>
          <w:tcPr>
            <w:tcW w:w="2407" w:type="dxa"/>
          </w:tcPr>
          <w:p w14:paraId="6AB9DEA2" w14:textId="77777777" w:rsidR="004A3809" w:rsidRPr="004A3809" w:rsidRDefault="004A3809" w:rsidP="004A3809">
            <w:r w:rsidRPr="004A3809">
              <w:t>Create a new Expo project but choose a template</w:t>
            </w:r>
          </w:p>
        </w:tc>
        <w:tc>
          <w:tcPr>
            <w:tcW w:w="2407" w:type="dxa"/>
          </w:tcPr>
          <w:p w14:paraId="779ECF4E" w14:textId="77777777" w:rsidR="004A3809" w:rsidRPr="004A3809" w:rsidRDefault="004A3809" w:rsidP="004A3809">
            <w:r w:rsidRPr="004A3809">
              <w:t>Choose options and follow prompts</w:t>
            </w:r>
          </w:p>
        </w:tc>
        <w:tc>
          <w:tcPr>
            <w:tcW w:w="2407" w:type="dxa"/>
          </w:tcPr>
          <w:p w14:paraId="2283D71A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create-expo-app --template</w:t>
            </w:r>
          </w:p>
        </w:tc>
      </w:tr>
      <w:tr w:rsidR="004A3809" w:rsidRPr="004A3809" w14:paraId="5B3809FD" w14:textId="77777777" w:rsidTr="004A3809">
        <w:trPr>
          <w:cantSplit w:val="0"/>
        </w:trPr>
        <w:tc>
          <w:tcPr>
            <w:tcW w:w="2407" w:type="dxa"/>
          </w:tcPr>
          <w:p w14:paraId="42AF4C3F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start</w:t>
            </w:r>
          </w:p>
        </w:tc>
        <w:tc>
          <w:tcPr>
            <w:tcW w:w="2407" w:type="dxa"/>
          </w:tcPr>
          <w:p w14:paraId="5A0CE587" w14:textId="77777777" w:rsidR="004A3809" w:rsidRPr="004A3809" w:rsidRDefault="004A3809" w:rsidP="004A3809">
            <w:r w:rsidRPr="004A3809">
              <w:t>Start the local dev server (Metro).</w:t>
            </w:r>
          </w:p>
        </w:tc>
        <w:tc>
          <w:tcPr>
            <w:tcW w:w="2407" w:type="dxa"/>
          </w:tcPr>
          <w:p w14:paraId="3BCE4150" w14:textId="77777777" w:rsidR="004A3809" w:rsidRPr="004A3809" w:rsidRDefault="004A3809" w:rsidP="004A3809">
            <w:r w:rsidRPr="004A3809">
              <w:t>Press 'a' for Android, '</w:t>
            </w:r>
            <w:proofErr w:type="spellStart"/>
            <w:r w:rsidRPr="004A3809">
              <w:t>i</w:t>
            </w:r>
            <w:proofErr w:type="spellEnd"/>
            <w:r w:rsidRPr="004A3809">
              <w:t>' for iOS (Mac), 'w' for web.</w:t>
            </w:r>
          </w:p>
        </w:tc>
        <w:tc>
          <w:tcPr>
            <w:tcW w:w="2407" w:type="dxa"/>
          </w:tcPr>
          <w:p w14:paraId="72AC68A9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start</w:t>
            </w:r>
          </w:p>
        </w:tc>
      </w:tr>
      <w:tr w:rsidR="004A3809" w:rsidRPr="004A3809" w14:paraId="29B072A3" w14:textId="77777777" w:rsidTr="004A3809">
        <w:trPr>
          <w:cantSplit w:val="0"/>
        </w:trPr>
        <w:tc>
          <w:tcPr>
            <w:tcW w:w="2407" w:type="dxa"/>
          </w:tcPr>
          <w:p w14:paraId="0FE40CA6" w14:textId="77777777" w:rsidR="004A3809" w:rsidRPr="004A3809" w:rsidRDefault="004A3809" w:rsidP="004A3809">
            <w:proofErr w:type="spellStart"/>
            <w:r w:rsidRPr="004A3809">
              <w:lastRenderedPageBreak/>
              <w:t>npx</w:t>
            </w:r>
            <w:proofErr w:type="spellEnd"/>
            <w:r w:rsidRPr="004A3809">
              <w:t xml:space="preserve"> expo start -c</w:t>
            </w:r>
          </w:p>
        </w:tc>
        <w:tc>
          <w:tcPr>
            <w:tcW w:w="2407" w:type="dxa"/>
          </w:tcPr>
          <w:p w14:paraId="3AC5F8B3" w14:textId="77777777" w:rsidR="004A3809" w:rsidRPr="004A3809" w:rsidRDefault="004A3809" w:rsidP="004A3809">
            <w:r w:rsidRPr="004A3809">
              <w:t>Start the local dev server (Metro) but clear the cache</w:t>
            </w:r>
          </w:p>
        </w:tc>
        <w:tc>
          <w:tcPr>
            <w:tcW w:w="2407" w:type="dxa"/>
          </w:tcPr>
          <w:p w14:paraId="57E2ADF0" w14:textId="77777777" w:rsidR="004A3809" w:rsidRPr="004A3809" w:rsidRDefault="004A3809" w:rsidP="004A3809">
            <w:r w:rsidRPr="004A3809">
              <w:t>This will clear up the previous project. You may need to clear your expo go app as well.</w:t>
            </w:r>
          </w:p>
        </w:tc>
        <w:tc>
          <w:tcPr>
            <w:tcW w:w="2407" w:type="dxa"/>
          </w:tcPr>
          <w:p w14:paraId="2E37B1E5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start -c</w:t>
            </w:r>
          </w:p>
        </w:tc>
      </w:tr>
      <w:tr w:rsidR="004A3809" w:rsidRPr="004A3809" w14:paraId="3CD48D0A" w14:textId="77777777" w:rsidTr="004A3809">
        <w:trPr>
          <w:cantSplit w:val="0"/>
        </w:trPr>
        <w:tc>
          <w:tcPr>
            <w:tcW w:w="2407" w:type="dxa"/>
          </w:tcPr>
          <w:p w14:paraId="712AA5E3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install &lt;pkg&gt;</w:t>
            </w:r>
          </w:p>
        </w:tc>
        <w:tc>
          <w:tcPr>
            <w:tcW w:w="2407" w:type="dxa"/>
          </w:tcPr>
          <w:p w14:paraId="0C2AEB08" w14:textId="77777777" w:rsidR="004A3809" w:rsidRPr="004A3809" w:rsidRDefault="004A3809" w:rsidP="004A3809">
            <w:r w:rsidRPr="004A3809">
              <w:t>Install a compatible package version.</w:t>
            </w:r>
          </w:p>
        </w:tc>
        <w:tc>
          <w:tcPr>
            <w:tcW w:w="2407" w:type="dxa"/>
          </w:tcPr>
          <w:p w14:paraId="6587453B" w14:textId="77777777" w:rsidR="004A3809" w:rsidRPr="004A3809" w:rsidRDefault="004A3809" w:rsidP="004A3809">
            <w:r w:rsidRPr="004A3809">
              <w:t xml:space="preserve">Matches versions to your SDK; prefer over </w:t>
            </w:r>
            <w:proofErr w:type="spellStart"/>
            <w:r w:rsidRPr="004A3809">
              <w:t>npm</w:t>
            </w:r>
            <w:proofErr w:type="spellEnd"/>
            <w:r w:rsidRPr="004A3809">
              <w:t>/yarn for RN libs.</w:t>
            </w:r>
          </w:p>
        </w:tc>
        <w:tc>
          <w:tcPr>
            <w:tcW w:w="2407" w:type="dxa"/>
          </w:tcPr>
          <w:p w14:paraId="1177D289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install react-native-safe-area-context</w:t>
            </w:r>
          </w:p>
        </w:tc>
      </w:tr>
      <w:tr w:rsidR="004A3809" w:rsidRPr="004A3809" w14:paraId="3952C299" w14:textId="77777777" w:rsidTr="004A3809">
        <w:trPr>
          <w:cantSplit w:val="0"/>
        </w:trPr>
        <w:tc>
          <w:tcPr>
            <w:tcW w:w="2407" w:type="dxa"/>
          </w:tcPr>
          <w:p w14:paraId="4133861C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</w:t>
            </w:r>
            <w:proofErr w:type="spellStart"/>
            <w:proofErr w:type="gramStart"/>
            <w:r w:rsidRPr="004A3809">
              <w:t>run:android</w:t>
            </w:r>
            <w:proofErr w:type="spellEnd"/>
            <w:proofErr w:type="gramEnd"/>
          </w:p>
        </w:tc>
        <w:tc>
          <w:tcPr>
            <w:tcW w:w="2407" w:type="dxa"/>
          </w:tcPr>
          <w:p w14:paraId="70ACB2F7" w14:textId="77777777" w:rsidR="004A3809" w:rsidRPr="004A3809" w:rsidRDefault="004A3809" w:rsidP="004A3809">
            <w:r w:rsidRPr="004A3809">
              <w:t>Build &amp; run native Android app via Gradle.</w:t>
            </w:r>
          </w:p>
        </w:tc>
        <w:tc>
          <w:tcPr>
            <w:tcW w:w="2407" w:type="dxa"/>
          </w:tcPr>
          <w:p w14:paraId="2C5AA2EB" w14:textId="77777777" w:rsidR="004A3809" w:rsidRPr="004A3809" w:rsidRDefault="004A3809" w:rsidP="004A3809">
            <w:r w:rsidRPr="004A3809">
              <w:t>Requires Android Studio SDKs installed.</w:t>
            </w:r>
          </w:p>
        </w:tc>
        <w:tc>
          <w:tcPr>
            <w:tcW w:w="2407" w:type="dxa"/>
          </w:tcPr>
          <w:p w14:paraId="2C28EE82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</w:t>
            </w:r>
            <w:proofErr w:type="spellStart"/>
            <w:proofErr w:type="gramStart"/>
            <w:r w:rsidRPr="004A3809">
              <w:t>run:android</w:t>
            </w:r>
            <w:proofErr w:type="spellEnd"/>
            <w:proofErr w:type="gramEnd"/>
          </w:p>
        </w:tc>
      </w:tr>
      <w:tr w:rsidR="004A3809" w:rsidRPr="004A3809" w14:paraId="1D8CE751" w14:textId="77777777" w:rsidTr="004A3809">
        <w:trPr>
          <w:cantSplit w:val="0"/>
        </w:trPr>
        <w:tc>
          <w:tcPr>
            <w:tcW w:w="2407" w:type="dxa"/>
          </w:tcPr>
          <w:p w14:paraId="37004B76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</w:t>
            </w:r>
            <w:proofErr w:type="spellStart"/>
            <w:proofErr w:type="gramStart"/>
            <w:r w:rsidRPr="004A3809">
              <w:t>run:ios</w:t>
            </w:r>
            <w:proofErr w:type="spellEnd"/>
            <w:proofErr w:type="gramEnd"/>
          </w:p>
        </w:tc>
        <w:tc>
          <w:tcPr>
            <w:tcW w:w="2407" w:type="dxa"/>
          </w:tcPr>
          <w:p w14:paraId="215BCC94" w14:textId="77777777" w:rsidR="004A3809" w:rsidRPr="004A3809" w:rsidRDefault="004A3809" w:rsidP="004A3809">
            <w:r w:rsidRPr="004A3809">
              <w:t>Build &amp; run native iOS app via Xcode.</w:t>
            </w:r>
          </w:p>
        </w:tc>
        <w:tc>
          <w:tcPr>
            <w:tcW w:w="2407" w:type="dxa"/>
          </w:tcPr>
          <w:p w14:paraId="59C41405" w14:textId="77777777" w:rsidR="004A3809" w:rsidRPr="004A3809" w:rsidRDefault="004A3809" w:rsidP="004A3809">
            <w:r w:rsidRPr="004A3809">
              <w:t>macOS with Xcode required.</w:t>
            </w:r>
          </w:p>
        </w:tc>
        <w:tc>
          <w:tcPr>
            <w:tcW w:w="2407" w:type="dxa"/>
          </w:tcPr>
          <w:p w14:paraId="5240DDE1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</w:t>
            </w:r>
            <w:proofErr w:type="spellStart"/>
            <w:proofErr w:type="gramStart"/>
            <w:r w:rsidRPr="004A3809">
              <w:t>run:ios</w:t>
            </w:r>
            <w:proofErr w:type="spellEnd"/>
            <w:proofErr w:type="gramEnd"/>
          </w:p>
        </w:tc>
      </w:tr>
      <w:tr w:rsidR="004A3809" w:rsidRPr="004A3809" w14:paraId="61C76E1D" w14:textId="77777777" w:rsidTr="004A3809">
        <w:trPr>
          <w:cantSplit w:val="0"/>
        </w:trPr>
        <w:tc>
          <w:tcPr>
            <w:tcW w:w="2407" w:type="dxa"/>
          </w:tcPr>
          <w:p w14:paraId="4192DB74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prebuild</w:t>
            </w:r>
          </w:p>
        </w:tc>
        <w:tc>
          <w:tcPr>
            <w:tcW w:w="2407" w:type="dxa"/>
          </w:tcPr>
          <w:p w14:paraId="39F9C07E" w14:textId="77777777" w:rsidR="004A3809" w:rsidRPr="004A3809" w:rsidRDefault="004A3809" w:rsidP="004A3809">
            <w:r w:rsidRPr="004A3809">
              <w:t>Generate the native iOS/Android projects.</w:t>
            </w:r>
          </w:p>
        </w:tc>
        <w:tc>
          <w:tcPr>
            <w:tcW w:w="2407" w:type="dxa"/>
          </w:tcPr>
          <w:p w14:paraId="3D5A62F6" w14:textId="77777777" w:rsidR="004A3809" w:rsidRPr="004A3809" w:rsidRDefault="004A3809" w:rsidP="004A3809">
            <w:r w:rsidRPr="004A3809">
              <w:t>Use when you need custom native modules or config plugins.</w:t>
            </w:r>
          </w:p>
        </w:tc>
        <w:tc>
          <w:tcPr>
            <w:tcW w:w="2407" w:type="dxa"/>
          </w:tcPr>
          <w:p w14:paraId="4F935241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prebuild</w:t>
            </w:r>
          </w:p>
        </w:tc>
      </w:tr>
      <w:tr w:rsidR="004A3809" w:rsidRPr="004A3809" w14:paraId="4ADC8895" w14:textId="77777777" w:rsidTr="004A3809">
        <w:trPr>
          <w:cantSplit w:val="0"/>
        </w:trPr>
        <w:tc>
          <w:tcPr>
            <w:tcW w:w="2407" w:type="dxa"/>
          </w:tcPr>
          <w:p w14:paraId="3AD83AF5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export</w:t>
            </w:r>
          </w:p>
        </w:tc>
        <w:tc>
          <w:tcPr>
            <w:tcW w:w="2407" w:type="dxa"/>
          </w:tcPr>
          <w:p w14:paraId="145A9C7A" w14:textId="77777777" w:rsidR="004A3809" w:rsidRPr="004A3809" w:rsidRDefault="004A3809" w:rsidP="004A3809">
            <w:r w:rsidRPr="004A3809">
              <w:t>Export a production web build or static bundles.</w:t>
            </w:r>
          </w:p>
        </w:tc>
        <w:tc>
          <w:tcPr>
            <w:tcW w:w="2407" w:type="dxa"/>
          </w:tcPr>
          <w:p w14:paraId="7331B521" w14:textId="77777777" w:rsidR="004A3809" w:rsidRPr="004A3809" w:rsidRDefault="004A3809" w:rsidP="004A3809">
            <w:r w:rsidRPr="004A3809">
              <w:t>Use for web (if enabled) or EAS Update workflows.</w:t>
            </w:r>
          </w:p>
        </w:tc>
        <w:tc>
          <w:tcPr>
            <w:tcW w:w="2407" w:type="dxa"/>
          </w:tcPr>
          <w:p w14:paraId="54FEB7C3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export</w:t>
            </w:r>
          </w:p>
        </w:tc>
      </w:tr>
      <w:tr w:rsidR="004A3809" w:rsidRPr="004A3809" w14:paraId="62B12173" w14:textId="77777777" w:rsidTr="004A3809">
        <w:trPr>
          <w:cantSplit w:val="0"/>
        </w:trPr>
        <w:tc>
          <w:tcPr>
            <w:tcW w:w="2407" w:type="dxa"/>
          </w:tcPr>
          <w:p w14:paraId="0970A6AE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doctor</w:t>
            </w:r>
          </w:p>
        </w:tc>
        <w:tc>
          <w:tcPr>
            <w:tcW w:w="2407" w:type="dxa"/>
          </w:tcPr>
          <w:p w14:paraId="41B71FED" w14:textId="77777777" w:rsidR="004A3809" w:rsidRPr="004A3809" w:rsidRDefault="004A3809" w:rsidP="004A3809">
            <w:r w:rsidRPr="004A3809">
              <w:t>Check for common project issues.</w:t>
            </w:r>
          </w:p>
        </w:tc>
        <w:tc>
          <w:tcPr>
            <w:tcW w:w="2407" w:type="dxa"/>
          </w:tcPr>
          <w:p w14:paraId="2950A236" w14:textId="77777777" w:rsidR="004A3809" w:rsidRPr="004A3809" w:rsidRDefault="004A3809" w:rsidP="004A3809">
            <w:r w:rsidRPr="004A3809">
              <w:t>Helps diagnose mismatched SDK versions.</w:t>
            </w:r>
          </w:p>
        </w:tc>
        <w:tc>
          <w:tcPr>
            <w:tcW w:w="2407" w:type="dxa"/>
          </w:tcPr>
          <w:p w14:paraId="156BC6AA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doctor</w:t>
            </w:r>
          </w:p>
        </w:tc>
      </w:tr>
      <w:tr w:rsidR="004A3809" w:rsidRPr="004A3809" w14:paraId="0341ECF1" w14:textId="77777777" w:rsidTr="004A3809">
        <w:trPr>
          <w:cantSplit w:val="0"/>
        </w:trPr>
        <w:tc>
          <w:tcPr>
            <w:tcW w:w="2407" w:type="dxa"/>
          </w:tcPr>
          <w:p w14:paraId="405D33BC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</w:t>
            </w:r>
            <w:proofErr w:type="spellStart"/>
            <w:r w:rsidRPr="004A3809">
              <w:t>whoami</w:t>
            </w:r>
            <w:proofErr w:type="spellEnd"/>
          </w:p>
        </w:tc>
        <w:tc>
          <w:tcPr>
            <w:tcW w:w="2407" w:type="dxa"/>
          </w:tcPr>
          <w:p w14:paraId="52968FE8" w14:textId="77777777" w:rsidR="004A3809" w:rsidRPr="004A3809" w:rsidRDefault="004A3809" w:rsidP="004A3809">
            <w:r w:rsidRPr="004A3809">
              <w:t>Show logged-in Expo account.</w:t>
            </w:r>
          </w:p>
        </w:tc>
        <w:tc>
          <w:tcPr>
            <w:tcW w:w="2407" w:type="dxa"/>
          </w:tcPr>
          <w:p w14:paraId="751BA499" w14:textId="77777777" w:rsidR="004A3809" w:rsidRPr="004A3809" w:rsidRDefault="004A3809" w:rsidP="004A3809">
            <w:r w:rsidRPr="004A3809">
              <w:t>Login if needed before using EAS services.</w:t>
            </w:r>
          </w:p>
        </w:tc>
        <w:tc>
          <w:tcPr>
            <w:tcW w:w="2407" w:type="dxa"/>
          </w:tcPr>
          <w:p w14:paraId="4086824F" w14:textId="77777777" w:rsidR="004A3809" w:rsidRPr="004A3809" w:rsidRDefault="004A3809" w:rsidP="004A3809">
            <w:proofErr w:type="spellStart"/>
            <w:r w:rsidRPr="004A3809">
              <w:t>npx</w:t>
            </w:r>
            <w:proofErr w:type="spellEnd"/>
            <w:r w:rsidRPr="004A3809">
              <w:t xml:space="preserve"> expo </w:t>
            </w:r>
            <w:proofErr w:type="spellStart"/>
            <w:r w:rsidRPr="004A3809">
              <w:t>whoami</w:t>
            </w:r>
            <w:proofErr w:type="spellEnd"/>
            <w:r w:rsidRPr="004A3809">
              <w:br/>
            </w:r>
            <w:proofErr w:type="spellStart"/>
            <w:r w:rsidRPr="004A3809">
              <w:t>npx</w:t>
            </w:r>
            <w:proofErr w:type="spellEnd"/>
            <w:r w:rsidRPr="004A3809">
              <w:t xml:space="preserve"> expo login</w:t>
            </w:r>
          </w:p>
        </w:tc>
      </w:tr>
    </w:tbl>
    <w:p w14:paraId="6BF2CEDE" w14:textId="4B774076" w:rsidR="008D36C8" w:rsidRDefault="004A3809" w:rsidP="007E22C2">
      <w:r w:rsidRPr="004A3809">
        <w:rPr>
          <w:rStyle w:val="Strong"/>
        </w:rPr>
        <w:t xml:space="preserve">Tip: </w:t>
      </w:r>
      <w:r w:rsidRPr="004A3809">
        <w:t>For cloud builds and OTA updates, use EAS (Expo Application Services). Common commands include `</w:t>
      </w:r>
      <w:proofErr w:type="spellStart"/>
      <w:r w:rsidRPr="004A3809">
        <w:t>npx</w:t>
      </w:r>
      <w:proofErr w:type="spellEnd"/>
      <w:r w:rsidRPr="004A3809">
        <w:t xml:space="preserve"> expo install </w:t>
      </w:r>
      <w:proofErr w:type="spellStart"/>
      <w:r w:rsidRPr="004A3809">
        <w:t>eas</w:t>
      </w:r>
      <w:proofErr w:type="spellEnd"/>
      <w:r w:rsidRPr="004A3809">
        <w:t>-cli`, `</w:t>
      </w:r>
      <w:proofErr w:type="spellStart"/>
      <w:r w:rsidRPr="004A3809">
        <w:t>eas</w:t>
      </w:r>
      <w:proofErr w:type="spellEnd"/>
      <w:r w:rsidRPr="004A3809">
        <w:t xml:space="preserve"> login`, `</w:t>
      </w:r>
      <w:proofErr w:type="spellStart"/>
      <w:r w:rsidRPr="004A3809">
        <w:t>eas</w:t>
      </w:r>
      <w:proofErr w:type="spellEnd"/>
      <w:r w:rsidRPr="004A3809">
        <w:t xml:space="preserve"> build`, and `</w:t>
      </w:r>
      <w:proofErr w:type="spellStart"/>
      <w:r w:rsidRPr="004A3809">
        <w:t>eas</w:t>
      </w:r>
      <w:proofErr w:type="spellEnd"/>
      <w:r w:rsidRPr="004A3809">
        <w:t xml:space="preserve"> update`. These require an Expo account and project configuration.</w:t>
      </w:r>
    </w:p>
    <w:p w14:paraId="439F8169" w14:textId="533BD6C5" w:rsidR="004A3809" w:rsidRDefault="004A3809" w:rsidP="004A3809">
      <w:pPr>
        <w:pStyle w:val="Heading3"/>
      </w:pPr>
      <w:r w:rsidRPr="004A3809">
        <w:lastRenderedPageBreak/>
        <w:t>G</w:t>
      </w:r>
      <w:r>
        <w:t>it</w:t>
      </w:r>
      <w:r w:rsidRPr="004A3809">
        <w:t xml:space="preserve"> commands</w:t>
      </w:r>
    </w:p>
    <w:p w14:paraId="5DAD566D" w14:textId="133518A0" w:rsidR="000002BB" w:rsidRPr="000002BB" w:rsidRDefault="000002BB" w:rsidP="000002BB">
      <w:pPr>
        <w:pStyle w:val="Caption"/>
      </w:pPr>
      <w:r w:rsidRPr="00436736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rPr>
          <w:noProof/>
        </w:rPr>
        <w:t>:</w:t>
      </w:r>
      <w:r w:rsidRPr="00436736">
        <w:t xml:space="preserve"> </w:t>
      </w:r>
      <w:r>
        <w:t>Git</w:t>
      </w:r>
      <w:r w:rsidRPr="000002BB">
        <w:t xml:space="preserve"> commands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407"/>
        <w:gridCol w:w="2408"/>
        <w:gridCol w:w="2406"/>
        <w:gridCol w:w="2407"/>
      </w:tblGrid>
      <w:tr w:rsidR="004A3809" w:rsidRPr="004A3809" w14:paraId="427E8946" w14:textId="77777777" w:rsidTr="004A38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7" w:type="dxa"/>
          </w:tcPr>
          <w:p w14:paraId="63A1AE9A" w14:textId="77777777" w:rsidR="004A3809" w:rsidRPr="004A3809" w:rsidRDefault="004A3809" w:rsidP="004A3809">
            <w:r w:rsidRPr="004A3809">
              <w:t>Command</w:t>
            </w:r>
          </w:p>
        </w:tc>
        <w:tc>
          <w:tcPr>
            <w:tcW w:w="2408" w:type="dxa"/>
          </w:tcPr>
          <w:p w14:paraId="4CB44846" w14:textId="77777777" w:rsidR="004A3809" w:rsidRPr="004A3809" w:rsidRDefault="004A3809" w:rsidP="004A3809">
            <w:r w:rsidRPr="004A3809">
              <w:t>What it does</w:t>
            </w:r>
          </w:p>
        </w:tc>
        <w:tc>
          <w:tcPr>
            <w:tcW w:w="2406" w:type="dxa"/>
          </w:tcPr>
          <w:p w14:paraId="3B4588B6" w14:textId="2CC71E51" w:rsidR="004A3809" w:rsidRPr="004A3809" w:rsidRDefault="004A3809" w:rsidP="004A3809">
            <w:r w:rsidRPr="004A3809">
              <w:t xml:space="preserve">Key options </w:t>
            </w:r>
            <w:r>
              <w:t>or</w:t>
            </w:r>
            <w:r w:rsidRPr="004A3809">
              <w:t xml:space="preserve"> notes</w:t>
            </w:r>
          </w:p>
        </w:tc>
        <w:tc>
          <w:tcPr>
            <w:tcW w:w="2407" w:type="dxa"/>
          </w:tcPr>
          <w:p w14:paraId="759A7B71" w14:textId="77777777" w:rsidR="004A3809" w:rsidRPr="004A3809" w:rsidRDefault="004A3809" w:rsidP="004A3809">
            <w:r w:rsidRPr="004A3809">
              <w:t>Example</w:t>
            </w:r>
          </w:p>
        </w:tc>
      </w:tr>
      <w:tr w:rsidR="004A3809" w:rsidRPr="004A3809" w14:paraId="50C1DCBF" w14:textId="77777777" w:rsidTr="004A3809">
        <w:tc>
          <w:tcPr>
            <w:tcW w:w="2407" w:type="dxa"/>
          </w:tcPr>
          <w:p w14:paraId="0B651993" w14:textId="77777777" w:rsidR="004A3809" w:rsidRPr="004A3809" w:rsidRDefault="004A3809" w:rsidP="004A3809">
            <w:r w:rsidRPr="004A3809">
              <w:t>git --version</w:t>
            </w:r>
          </w:p>
        </w:tc>
        <w:tc>
          <w:tcPr>
            <w:tcW w:w="2408" w:type="dxa"/>
          </w:tcPr>
          <w:p w14:paraId="4092D965" w14:textId="77777777" w:rsidR="004A3809" w:rsidRPr="004A3809" w:rsidRDefault="004A3809" w:rsidP="004A3809">
            <w:r w:rsidRPr="004A3809">
              <w:t>Show installed Git version.</w:t>
            </w:r>
          </w:p>
        </w:tc>
        <w:tc>
          <w:tcPr>
            <w:tcW w:w="2406" w:type="dxa"/>
          </w:tcPr>
          <w:p w14:paraId="5CAACBFC" w14:textId="77777777" w:rsidR="004A3809" w:rsidRPr="004A3809" w:rsidRDefault="004A3809" w:rsidP="004A3809">
            <w:r w:rsidRPr="004A3809">
              <w:t>Verify Git is available.</w:t>
            </w:r>
          </w:p>
        </w:tc>
        <w:tc>
          <w:tcPr>
            <w:tcW w:w="2407" w:type="dxa"/>
          </w:tcPr>
          <w:p w14:paraId="1F6069A7" w14:textId="77777777" w:rsidR="004A3809" w:rsidRPr="004A3809" w:rsidRDefault="004A3809" w:rsidP="004A3809">
            <w:r w:rsidRPr="004A3809">
              <w:t>git --version</w:t>
            </w:r>
          </w:p>
        </w:tc>
      </w:tr>
      <w:tr w:rsidR="004A3809" w:rsidRPr="004A3809" w14:paraId="04145942" w14:textId="77777777" w:rsidTr="004A3809">
        <w:tc>
          <w:tcPr>
            <w:tcW w:w="2407" w:type="dxa"/>
          </w:tcPr>
          <w:p w14:paraId="383E6441" w14:textId="77777777" w:rsidR="004A3809" w:rsidRPr="004A3809" w:rsidRDefault="004A3809" w:rsidP="004A3809">
            <w:r w:rsidRPr="004A3809">
              <w:t>git config --global user.name "Name"</w:t>
            </w:r>
          </w:p>
        </w:tc>
        <w:tc>
          <w:tcPr>
            <w:tcW w:w="2408" w:type="dxa"/>
          </w:tcPr>
          <w:p w14:paraId="4C98D56C" w14:textId="77777777" w:rsidR="004A3809" w:rsidRPr="004A3809" w:rsidRDefault="004A3809" w:rsidP="004A3809">
            <w:r w:rsidRPr="004A3809">
              <w:t>Set your global name.</w:t>
            </w:r>
          </w:p>
        </w:tc>
        <w:tc>
          <w:tcPr>
            <w:tcW w:w="2406" w:type="dxa"/>
          </w:tcPr>
          <w:p w14:paraId="1E4078D6" w14:textId="77777777" w:rsidR="004A3809" w:rsidRPr="004A3809" w:rsidRDefault="004A3809" w:rsidP="004A3809">
            <w:r w:rsidRPr="004A3809">
              <w:t>Use --local to set per-repo.</w:t>
            </w:r>
          </w:p>
        </w:tc>
        <w:tc>
          <w:tcPr>
            <w:tcW w:w="2407" w:type="dxa"/>
          </w:tcPr>
          <w:p w14:paraId="2A687319" w14:textId="77777777" w:rsidR="004A3809" w:rsidRPr="004A3809" w:rsidRDefault="004A3809" w:rsidP="004A3809">
            <w:r w:rsidRPr="004A3809">
              <w:t>git config --global user.name "Jane Doe"</w:t>
            </w:r>
          </w:p>
        </w:tc>
      </w:tr>
      <w:tr w:rsidR="004A3809" w:rsidRPr="004A3809" w14:paraId="0D87AFB1" w14:textId="77777777" w:rsidTr="004A3809">
        <w:tc>
          <w:tcPr>
            <w:tcW w:w="2407" w:type="dxa"/>
          </w:tcPr>
          <w:p w14:paraId="1BB0DDEB" w14:textId="77777777" w:rsidR="004A3809" w:rsidRPr="004A3809" w:rsidRDefault="004A3809" w:rsidP="004A3809">
            <w:r w:rsidRPr="004A3809">
              <w:t xml:space="preserve">git config --global </w:t>
            </w:r>
            <w:proofErr w:type="spellStart"/>
            <w:proofErr w:type="gramStart"/>
            <w:r w:rsidRPr="004A3809">
              <w:t>user.email</w:t>
            </w:r>
            <w:proofErr w:type="spellEnd"/>
            <w:proofErr w:type="gramEnd"/>
            <w:r w:rsidRPr="004A3809">
              <w:t xml:space="preserve"> "email"</w:t>
            </w:r>
          </w:p>
        </w:tc>
        <w:tc>
          <w:tcPr>
            <w:tcW w:w="2408" w:type="dxa"/>
          </w:tcPr>
          <w:p w14:paraId="6B3E48E6" w14:textId="77777777" w:rsidR="004A3809" w:rsidRPr="004A3809" w:rsidRDefault="004A3809" w:rsidP="004A3809">
            <w:r w:rsidRPr="004A3809">
              <w:t>Set your global email.</w:t>
            </w:r>
          </w:p>
        </w:tc>
        <w:tc>
          <w:tcPr>
            <w:tcW w:w="2406" w:type="dxa"/>
          </w:tcPr>
          <w:p w14:paraId="4F7F992A" w14:textId="77777777" w:rsidR="004A3809" w:rsidRPr="004A3809" w:rsidRDefault="004A3809" w:rsidP="004A3809">
            <w:r w:rsidRPr="004A3809">
              <w:t>Matches your GitHub account email.</w:t>
            </w:r>
          </w:p>
        </w:tc>
        <w:tc>
          <w:tcPr>
            <w:tcW w:w="2407" w:type="dxa"/>
          </w:tcPr>
          <w:p w14:paraId="6D23B29A" w14:textId="77777777" w:rsidR="004A3809" w:rsidRPr="004A3809" w:rsidRDefault="004A3809" w:rsidP="004A3809">
            <w:r w:rsidRPr="004A3809">
              <w:t xml:space="preserve">git config --global </w:t>
            </w:r>
            <w:proofErr w:type="spellStart"/>
            <w:proofErr w:type="gramStart"/>
            <w:r w:rsidRPr="004A3809">
              <w:t>user.email</w:t>
            </w:r>
            <w:proofErr w:type="spellEnd"/>
            <w:proofErr w:type="gramEnd"/>
            <w:r w:rsidRPr="004A3809">
              <w:t xml:space="preserve"> "jane@example.com"</w:t>
            </w:r>
          </w:p>
        </w:tc>
      </w:tr>
      <w:tr w:rsidR="004A3809" w:rsidRPr="004A3809" w14:paraId="6FA823FA" w14:textId="77777777" w:rsidTr="004A3809">
        <w:tc>
          <w:tcPr>
            <w:tcW w:w="2407" w:type="dxa"/>
          </w:tcPr>
          <w:p w14:paraId="296BC297" w14:textId="77777777" w:rsidR="004A3809" w:rsidRPr="004A3809" w:rsidRDefault="004A3809" w:rsidP="004A3809">
            <w:r w:rsidRPr="004A3809">
              <w:t xml:space="preserve">git </w:t>
            </w:r>
            <w:proofErr w:type="spellStart"/>
            <w:r w:rsidRPr="004A3809">
              <w:t>init</w:t>
            </w:r>
            <w:proofErr w:type="spellEnd"/>
          </w:p>
        </w:tc>
        <w:tc>
          <w:tcPr>
            <w:tcW w:w="2408" w:type="dxa"/>
          </w:tcPr>
          <w:p w14:paraId="2614D18E" w14:textId="77777777" w:rsidR="004A3809" w:rsidRPr="004A3809" w:rsidRDefault="004A3809" w:rsidP="004A3809">
            <w:r w:rsidRPr="004A3809">
              <w:t>Create a new Git repository in the current folder.</w:t>
            </w:r>
          </w:p>
        </w:tc>
        <w:tc>
          <w:tcPr>
            <w:tcW w:w="2406" w:type="dxa"/>
          </w:tcPr>
          <w:p w14:paraId="07B7FEFE" w14:textId="77777777" w:rsidR="004A3809" w:rsidRPr="004A3809" w:rsidRDefault="004A3809" w:rsidP="004A3809">
            <w:r w:rsidRPr="004A3809">
              <w:t xml:space="preserve">Creates </w:t>
            </w:r>
            <w:proofErr w:type="gramStart"/>
            <w:r w:rsidRPr="004A3809">
              <w:t>hidden .git</w:t>
            </w:r>
            <w:proofErr w:type="gramEnd"/>
            <w:r w:rsidRPr="004A3809">
              <w:t xml:space="preserve"> folder.</w:t>
            </w:r>
          </w:p>
        </w:tc>
        <w:tc>
          <w:tcPr>
            <w:tcW w:w="2407" w:type="dxa"/>
          </w:tcPr>
          <w:p w14:paraId="38BE17E9" w14:textId="77777777" w:rsidR="004A3809" w:rsidRPr="004A3809" w:rsidRDefault="004A3809" w:rsidP="004A3809">
            <w:r w:rsidRPr="004A3809">
              <w:t xml:space="preserve">git </w:t>
            </w:r>
            <w:proofErr w:type="spellStart"/>
            <w:r w:rsidRPr="004A3809">
              <w:t>init</w:t>
            </w:r>
            <w:proofErr w:type="spellEnd"/>
          </w:p>
        </w:tc>
      </w:tr>
      <w:tr w:rsidR="004A3809" w:rsidRPr="004A3809" w14:paraId="13F87999" w14:textId="77777777" w:rsidTr="004A3809">
        <w:tc>
          <w:tcPr>
            <w:tcW w:w="2407" w:type="dxa"/>
          </w:tcPr>
          <w:p w14:paraId="207921F6" w14:textId="77777777" w:rsidR="004A3809" w:rsidRPr="004A3809" w:rsidRDefault="004A3809" w:rsidP="004A3809">
            <w:r w:rsidRPr="004A3809">
              <w:t>git clone &lt;</w:t>
            </w:r>
            <w:proofErr w:type="spellStart"/>
            <w:r w:rsidRPr="004A3809">
              <w:t>url</w:t>
            </w:r>
            <w:proofErr w:type="spellEnd"/>
            <w:r w:rsidRPr="004A3809">
              <w:t>&gt;</w:t>
            </w:r>
          </w:p>
        </w:tc>
        <w:tc>
          <w:tcPr>
            <w:tcW w:w="2408" w:type="dxa"/>
          </w:tcPr>
          <w:p w14:paraId="6218A2D2" w14:textId="77777777" w:rsidR="004A3809" w:rsidRPr="004A3809" w:rsidRDefault="004A3809" w:rsidP="004A3809">
            <w:r w:rsidRPr="004A3809">
              <w:t>Clone a remote repository.</w:t>
            </w:r>
          </w:p>
        </w:tc>
        <w:tc>
          <w:tcPr>
            <w:tcW w:w="2406" w:type="dxa"/>
          </w:tcPr>
          <w:p w14:paraId="662B44ED" w14:textId="77777777" w:rsidR="004A3809" w:rsidRPr="004A3809" w:rsidRDefault="004A3809" w:rsidP="004A3809">
            <w:r w:rsidRPr="004A3809">
              <w:t>Use HTTPS or SSH URL.</w:t>
            </w:r>
          </w:p>
        </w:tc>
        <w:tc>
          <w:tcPr>
            <w:tcW w:w="2407" w:type="dxa"/>
          </w:tcPr>
          <w:p w14:paraId="250034DB" w14:textId="77777777" w:rsidR="004A3809" w:rsidRPr="004A3809" w:rsidRDefault="004A3809" w:rsidP="004A3809">
            <w:r w:rsidRPr="004A3809">
              <w:t>git clone https://github.com/org/repo.git</w:t>
            </w:r>
          </w:p>
        </w:tc>
      </w:tr>
      <w:tr w:rsidR="004A3809" w:rsidRPr="004A3809" w14:paraId="74DD90A8" w14:textId="77777777" w:rsidTr="004A3809">
        <w:tc>
          <w:tcPr>
            <w:tcW w:w="2407" w:type="dxa"/>
          </w:tcPr>
          <w:p w14:paraId="3E5D935C" w14:textId="77777777" w:rsidR="004A3809" w:rsidRPr="004A3809" w:rsidRDefault="004A3809" w:rsidP="004A3809">
            <w:r w:rsidRPr="004A3809">
              <w:t>git status</w:t>
            </w:r>
          </w:p>
        </w:tc>
        <w:tc>
          <w:tcPr>
            <w:tcW w:w="2408" w:type="dxa"/>
          </w:tcPr>
          <w:p w14:paraId="26EB13C7" w14:textId="77777777" w:rsidR="004A3809" w:rsidRPr="004A3809" w:rsidRDefault="004A3809" w:rsidP="004A3809">
            <w:r w:rsidRPr="004A3809">
              <w:t>Show current branch, changes, and staging status.</w:t>
            </w:r>
          </w:p>
        </w:tc>
        <w:tc>
          <w:tcPr>
            <w:tcW w:w="2406" w:type="dxa"/>
          </w:tcPr>
          <w:p w14:paraId="23628D97" w14:textId="77777777" w:rsidR="004A3809" w:rsidRPr="004A3809" w:rsidRDefault="004A3809" w:rsidP="004A3809">
            <w:r w:rsidRPr="004A3809">
              <w:t>Run often to see what's changed.</w:t>
            </w:r>
          </w:p>
        </w:tc>
        <w:tc>
          <w:tcPr>
            <w:tcW w:w="2407" w:type="dxa"/>
          </w:tcPr>
          <w:p w14:paraId="16DE9A99" w14:textId="77777777" w:rsidR="004A3809" w:rsidRPr="004A3809" w:rsidRDefault="004A3809" w:rsidP="004A3809">
            <w:r w:rsidRPr="004A3809">
              <w:t>git status</w:t>
            </w:r>
          </w:p>
        </w:tc>
      </w:tr>
      <w:tr w:rsidR="004A3809" w:rsidRPr="004A3809" w14:paraId="71C4CB2E" w14:textId="77777777" w:rsidTr="004A3809">
        <w:tc>
          <w:tcPr>
            <w:tcW w:w="2407" w:type="dxa"/>
          </w:tcPr>
          <w:p w14:paraId="73037C42" w14:textId="77777777" w:rsidR="004A3809" w:rsidRPr="004A3809" w:rsidRDefault="004A3809" w:rsidP="004A3809">
            <w:r w:rsidRPr="004A3809">
              <w:t>git add &lt;path&gt;</w:t>
            </w:r>
          </w:p>
        </w:tc>
        <w:tc>
          <w:tcPr>
            <w:tcW w:w="2408" w:type="dxa"/>
          </w:tcPr>
          <w:p w14:paraId="67C2DA4C" w14:textId="77777777" w:rsidR="004A3809" w:rsidRPr="004A3809" w:rsidRDefault="004A3809" w:rsidP="004A3809">
            <w:r w:rsidRPr="004A3809">
              <w:t>Stage file(s) for commit.</w:t>
            </w:r>
          </w:p>
        </w:tc>
        <w:tc>
          <w:tcPr>
            <w:tcW w:w="2406" w:type="dxa"/>
          </w:tcPr>
          <w:p w14:paraId="393D8C39" w14:textId="77777777" w:rsidR="004A3809" w:rsidRPr="004A3809" w:rsidRDefault="004A3809" w:rsidP="004A3809">
            <w:proofErr w:type="gramStart"/>
            <w:r w:rsidRPr="004A3809">
              <w:t>Use .</w:t>
            </w:r>
            <w:proofErr w:type="gramEnd"/>
            <w:r w:rsidRPr="004A3809">
              <w:t xml:space="preserve"> to stage all changes; use -p for interactive add.</w:t>
            </w:r>
          </w:p>
        </w:tc>
        <w:tc>
          <w:tcPr>
            <w:tcW w:w="2407" w:type="dxa"/>
          </w:tcPr>
          <w:p w14:paraId="09392ECB" w14:textId="77777777" w:rsidR="004A3809" w:rsidRPr="004A3809" w:rsidRDefault="004A3809" w:rsidP="004A3809">
            <w:r w:rsidRPr="004A3809">
              <w:t>git add README.md</w:t>
            </w:r>
            <w:r w:rsidRPr="004A3809">
              <w:br/>
              <w:t xml:space="preserve">git </w:t>
            </w:r>
            <w:proofErr w:type="gramStart"/>
            <w:r w:rsidRPr="004A3809">
              <w:t>add .</w:t>
            </w:r>
            <w:proofErr w:type="gramEnd"/>
          </w:p>
        </w:tc>
      </w:tr>
      <w:tr w:rsidR="004A3809" w:rsidRPr="004A3809" w14:paraId="3D67F10E" w14:textId="77777777" w:rsidTr="004A3809">
        <w:tc>
          <w:tcPr>
            <w:tcW w:w="2407" w:type="dxa"/>
          </w:tcPr>
          <w:p w14:paraId="25B38EB6" w14:textId="77777777" w:rsidR="004A3809" w:rsidRPr="004A3809" w:rsidRDefault="004A3809" w:rsidP="004A3809">
            <w:proofErr w:type="gramStart"/>
            <w:r w:rsidRPr="004A3809">
              <w:t>git</w:t>
            </w:r>
            <w:proofErr w:type="gramEnd"/>
            <w:r w:rsidRPr="004A3809">
              <w:t xml:space="preserve"> restore --staged &lt;path&gt;</w:t>
            </w:r>
          </w:p>
        </w:tc>
        <w:tc>
          <w:tcPr>
            <w:tcW w:w="2408" w:type="dxa"/>
          </w:tcPr>
          <w:p w14:paraId="74769E47" w14:textId="77777777" w:rsidR="004A3809" w:rsidRPr="004A3809" w:rsidRDefault="004A3809" w:rsidP="004A3809">
            <w:r w:rsidRPr="004A3809">
              <w:t>Unstage file(s) from the index.</w:t>
            </w:r>
          </w:p>
        </w:tc>
        <w:tc>
          <w:tcPr>
            <w:tcW w:w="2406" w:type="dxa"/>
          </w:tcPr>
          <w:p w14:paraId="05A2F28C" w14:textId="77777777" w:rsidR="004A3809" w:rsidRPr="004A3809" w:rsidRDefault="004A3809" w:rsidP="004A3809">
            <w:r w:rsidRPr="004A3809">
              <w:t>Does not change working file content.</w:t>
            </w:r>
          </w:p>
        </w:tc>
        <w:tc>
          <w:tcPr>
            <w:tcW w:w="2407" w:type="dxa"/>
          </w:tcPr>
          <w:p w14:paraId="573F95F0" w14:textId="77777777" w:rsidR="004A3809" w:rsidRPr="004A3809" w:rsidRDefault="004A3809" w:rsidP="004A3809">
            <w:proofErr w:type="gramStart"/>
            <w:r w:rsidRPr="004A3809">
              <w:t>git</w:t>
            </w:r>
            <w:proofErr w:type="gramEnd"/>
            <w:r w:rsidRPr="004A3809">
              <w:t xml:space="preserve"> restore --staged </w:t>
            </w:r>
            <w:proofErr w:type="spellStart"/>
            <w:r w:rsidRPr="004A3809">
              <w:t>src</w:t>
            </w:r>
            <w:proofErr w:type="spellEnd"/>
            <w:r w:rsidRPr="004A3809">
              <w:t>/app.js</w:t>
            </w:r>
          </w:p>
        </w:tc>
      </w:tr>
      <w:tr w:rsidR="004A3809" w:rsidRPr="004A3809" w14:paraId="26E4C3B4" w14:textId="77777777" w:rsidTr="004A3809">
        <w:tc>
          <w:tcPr>
            <w:tcW w:w="2407" w:type="dxa"/>
          </w:tcPr>
          <w:p w14:paraId="579769E5" w14:textId="77777777" w:rsidR="004A3809" w:rsidRPr="004A3809" w:rsidRDefault="004A3809" w:rsidP="004A3809">
            <w:proofErr w:type="gramStart"/>
            <w:r w:rsidRPr="004A3809">
              <w:t>git</w:t>
            </w:r>
            <w:proofErr w:type="gramEnd"/>
            <w:r w:rsidRPr="004A3809">
              <w:t xml:space="preserve"> restore &lt;path&gt;</w:t>
            </w:r>
          </w:p>
        </w:tc>
        <w:tc>
          <w:tcPr>
            <w:tcW w:w="2408" w:type="dxa"/>
          </w:tcPr>
          <w:p w14:paraId="66C65ECA" w14:textId="77777777" w:rsidR="004A3809" w:rsidRPr="004A3809" w:rsidRDefault="004A3809" w:rsidP="004A3809">
            <w:r w:rsidRPr="004A3809">
              <w:t>Discard changes in the working tree to last commit.</w:t>
            </w:r>
          </w:p>
        </w:tc>
        <w:tc>
          <w:tcPr>
            <w:tcW w:w="2406" w:type="dxa"/>
          </w:tcPr>
          <w:p w14:paraId="632F5B19" w14:textId="77777777" w:rsidR="004A3809" w:rsidRPr="004A3809" w:rsidRDefault="004A3809" w:rsidP="004A3809">
            <w:r w:rsidRPr="004A3809">
              <w:t>Dangerous—overwrites local edits.</w:t>
            </w:r>
          </w:p>
        </w:tc>
        <w:tc>
          <w:tcPr>
            <w:tcW w:w="2407" w:type="dxa"/>
          </w:tcPr>
          <w:p w14:paraId="2AC6C79E" w14:textId="77777777" w:rsidR="004A3809" w:rsidRPr="004A3809" w:rsidRDefault="004A3809" w:rsidP="004A3809">
            <w:proofErr w:type="gramStart"/>
            <w:r w:rsidRPr="004A3809">
              <w:t>git</w:t>
            </w:r>
            <w:proofErr w:type="gramEnd"/>
            <w:r w:rsidRPr="004A3809">
              <w:t xml:space="preserve"> restore </w:t>
            </w:r>
            <w:proofErr w:type="spellStart"/>
            <w:r w:rsidRPr="004A3809">
              <w:t>src</w:t>
            </w:r>
            <w:proofErr w:type="spellEnd"/>
            <w:r w:rsidRPr="004A3809">
              <w:t>/app.js</w:t>
            </w:r>
          </w:p>
        </w:tc>
      </w:tr>
      <w:tr w:rsidR="004A3809" w:rsidRPr="004A3809" w14:paraId="6E8EAFA0" w14:textId="77777777" w:rsidTr="004A3809">
        <w:tc>
          <w:tcPr>
            <w:tcW w:w="2407" w:type="dxa"/>
          </w:tcPr>
          <w:p w14:paraId="313498EC" w14:textId="77777777" w:rsidR="004A3809" w:rsidRPr="004A3809" w:rsidRDefault="004A3809" w:rsidP="004A3809">
            <w:r w:rsidRPr="004A3809">
              <w:lastRenderedPageBreak/>
              <w:t>git commit -m "msg"</w:t>
            </w:r>
          </w:p>
        </w:tc>
        <w:tc>
          <w:tcPr>
            <w:tcW w:w="2408" w:type="dxa"/>
          </w:tcPr>
          <w:p w14:paraId="49DB68FB" w14:textId="77777777" w:rsidR="004A3809" w:rsidRPr="004A3809" w:rsidRDefault="004A3809" w:rsidP="004A3809">
            <w:r w:rsidRPr="004A3809">
              <w:t>Commit staged changes with a message.</w:t>
            </w:r>
          </w:p>
        </w:tc>
        <w:tc>
          <w:tcPr>
            <w:tcW w:w="2406" w:type="dxa"/>
          </w:tcPr>
          <w:p w14:paraId="01573776" w14:textId="77777777" w:rsidR="004A3809" w:rsidRPr="004A3809" w:rsidRDefault="004A3809" w:rsidP="004A3809">
            <w:r w:rsidRPr="004A3809">
              <w:t>Use present tense, concise messages.</w:t>
            </w:r>
          </w:p>
        </w:tc>
        <w:tc>
          <w:tcPr>
            <w:tcW w:w="2407" w:type="dxa"/>
          </w:tcPr>
          <w:p w14:paraId="09F747EB" w14:textId="77777777" w:rsidR="004A3809" w:rsidRPr="004A3809" w:rsidRDefault="004A3809" w:rsidP="004A3809">
            <w:r w:rsidRPr="004A3809">
              <w:t>git commit -m "Add login form"</w:t>
            </w:r>
          </w:p>
        </w:tc>
      </w:tr>
      <w:tr w:rsidR="004A3809" w:rsidRPr="004A3809" w14:paraId="6B05FEFF" w14:textId="77777777" w:rsidTr="004A3809">
        <w:tc>
          <w:tcPr>
            <w:tcW w:w="2407" w:type="dxa"/>
          </w:tcPr>
          <w:p w14:paraId="72F48DBD" w14:textId="77777777" w:rsidR="004A3809" w:rsidRPr="004A3809" w:rsidRDefault="004A3809" w:rsidP="004A3809">
            <w:r w:rsidRPr="004A3809">
              <w:t>git log --</w:t>
            </w:r>
            <w:proofErr w:type="spellStart"/>
            <w:r w:rsidRPr="004A3809">
              <w:t>oneline</w:t>
            </w:r>
            <w:proofErr w:type="spellEnd"/>
            <w:r w:rsidRPr="004A3809">
              <w:t xml:space="preserve"> --graph --decorate --all</w:t>
            </w:r>
          </w:p>
        </w:tc>
        <w:tc>
          <w:tcPr>
            <w:tcW w:w="2408" w:type="dxa"/>
          </w:tcPr>
          <w:p w14:paraId="2AEE7097" w14:textId="77777777" w:rsidR="004A3809" w:rsidRPr="004A3809" w:rsidRDefault="004A3809" w:rsidP="004A3809">
            <w:r w:rsidRPr="004A3809">
              <w:t>View commit history compactly.</w:t>
            </w:r>
          </w:p>
        </w:tc>
        <w:tc>
          <w:tcPr>
            <w:tcW w:w="2406" w:type="dxa"/>
          </w:tcPr>
          <w:p w14:paraId="18621E1C" w14:textId="77777777" w:rsidR="004A3809" w:rsidRPr="004A3809" w:rsidRDefault="004A3809" w:rsidP="004A3809">
            <w:r w:rsidRPr="004A3809">
              <w:t>Arrow keys to page; q to quit.</w:t>
            </w:r>
          </w:p>
        </w:tc>
        <w:tc>
          <w:tcPr>
            <w:tcW w:w="2407" w:type="dxa"/>
          </w:tcPr>
          <w:p w14:paraId="0729D611" w14:textId="77777777" w:rsidR="004A3809" w:rsidRPr="004A3809" w:rsidRDefault="004A3809" w:rsidP="004A3809">
            <w:r w:rsidRPr="004A3809">
              <w:t>git log --</w:t>
            </w:r>
            <w:proofErr w:type="spellStart"/>
            <w:r w:rsidRPr="004A3809">
              <w:t>oneline</w:t>
            </w:r>
            <w:proofErr w:type="spellEnd"/>
            <w:r w:rsidRPr="004A3809">
              <w:t xml:space="preserve"> --graph --decorate --all</w:t>
            </w:r>
          </w:p>
        </w:tc>
      </w:tr>
      <w:tr w:rsidR="004A3809" w:rsidRPr="004A3809" w14:paraId="3DE120ED" w14:textId="77777777" w:rsidTr="004A3809">
        <w:tc>
          <w:tcPr>
            <w:tcW w:w="2407" w:type="dxa"/>
          </w:tcPr>
          <w:p w14:paraId="60147F03" w14:textId="77777777" w:rsidR="004A3809" w:rsidRPr="004A3809" w:rsidRDefault="004A3809" w:rsidP="004A3809">
            <w:r w:rsidRPr="004A3809">
              <w:t>git diff</w:t>
            </w:r>
          </w:p>
        </w:tc>
        <w:tc>
          <w:tcPr>
            <w:tcW w:w="2408" w:type="dxa"/>
          </w:tcPr>
          <w:p w14:paraId="0D597208" w14:textId="77777777" w:rsidR="004A3809" w:rsidRPr="004A3809" w:rsidRDefault="004A3809" w:rsidP="004A3809">
            <w:r w:rsidRPr="004A3809">
              <w:t xml:space="preserve">Show </w:t>
            </w:r>
            <w:proofErr w:type="spellStart"/>
            <w:r w:rsidRPr="004A3809">
              <w:t>unstaged</w:t>
            </w:r>
            <w:proofErr w:type="spellEnd"/>
            <w:r w:rsidRPr="004A3809">
              <w:t xml:space="preserve"> diffs.</w:t>
            </w:r>
          </w:p>
        </w:tc>
        <w:tc>
          <w:tcPr>
            <w:tcW w:w="2406" w:type="dxa"/>
          </w:tcPr>
          <w:p w14:paraId="3B784B83" w14:textId="77777777" w:rsidR="004A3809" w:rsidRPr="004A3809" w:rsidRDefault="004A3809" w:rsidP="004A3809">
            <w:r w:rsidRPr="004A3809">
              <w:t>Use --staged to compare staged vs HEAD.</w:t>
            </w:r>
          </w:p>
        </w:tc>
        <w:tc>
          <w:tcPr>
            <w:tcW w:w="2407" w:type="dxa"/>
          </w:tcPr>
          <w:p w14:paraId="10F5B9AF" w14:textId="77777777" w:rsidR="004A3809" w:rsidRPr="004A3809" w:rsidRDefault="004A3809" w:rsidP="004A3809">
            <w:r w:rsidRPr="004A3809">
              <w:t>git diff</w:t>
            </w:r>
            <w:r w:rsidRPr="004A3809">
              <w:br/>
              <w:t>git diff --staged</w:t>
            </w:r>
          </w:p>
        </w:tc>
      </w:tr>
      <w:tr w:rsidR="004A3809" w:rsidRPr="004A3809" w14:paraId="3159E7A8" w14:textId="77777777" w:rsidTr="004A3809">
        <w:tc>
          <w:tcPr>
            <w:tcW w:w="2407" w:type="dxa"/>
          </w:tcPr>
          <w:p w14:paraId="00B90057" w14:textId="77777777" w:rsidR="004A3809" w:rsidRPr="004A3809" w:rsidRDefault="004A3809" w:rsidP="004A3809">
            <w:r w:rsidRPr="004A3809">
              <w:t>git branch</w:t>
            </w:r>
          </w:p>
        </w:tc>
        <w:tc>
          <w:tcPr>
            <w:tcW w:w="2408" w:type="dxa"/>
          </w:tcPr>
          <w:p w14:paraId="544EADB8" w14:textId="77777777" w:rsidR="004A3809" w:rsidRPr="004A3809" w:rsidRDefault="004A3809" w:rsidP="004A3809">
            <w:r w:rsidRPr="004A3809">
              <w:t>List local branches.</w:t>
            </w:r>
          </w:p>
        </w:tc>
        <w:tc>
          <w:tcPr>
            <w:tcW w:w="2406" w:type="dxa"/>
          </w:tcPr>
          <w:p w14:paraId="696B5AD0" w14:textId="77777777" w:rsidR="004A3809" w:rsidRPr="004A3809" w:rsidRDefault="004A3809" w:rsidP="004A3809">
            <w:r w:rsidRPr="004A3809">
              <w:t>Add -a to include remotes; -</w:t>
            </w:r>
            <w:proofErr w:type="spellStart"/>
            <w:r w:rsidRPr="004A3809">
              <w:t>vv</w:t>
            </w:r>
            <w:proofErr w:type="spellEnd"/>
            <w:r w:rsidRPr="004A3809">
              <w:t xml:space="preserve"> for tracking info.</w:t>
            </w:r>
          </w:p>
        </w:tc>
        <w:tc>
          <w:tcPr>
            <w:tcW w:w="2407" w:type="dxa"/>
          </w:tcPr>
          <w:p w14:paraId="5687C33D" w14:textId="77777777" w:rsidR="004A3809" w:rsidRPr="004A3809" w:rsidRDefault="004A3809" w:rsidP="004A3809">
            <w:r w:rsidRPr="004A3809">
              <w:t>git branch -a</w:t>
            </w:r>
          </w:p>
        </w:tc>
      </w:tr>
      <w:tr w:rsidR="004A3809" w:rsidRPr="004A3809" w14:paraId="376939B6" w14:textId="77777777" w:rsidTr="004A3809">
        <w:tc>
          <w:tcPr>
            <w:tcW w:w="2407" w:type="dxa"/>
          </w:tcPr>
          <w:p w14:paraId="6118F278" w14:textId="77777777" w:rsidR="004A3809" w:rsidRPr="004A3809" w:rsidRDefault="004A3809" w:rsidP="004A3809">
            <w:r w:rsidRPr="004A3809">
              <w:t>git branch &lt;name&gt;</w:t>
            </w:r>
          </w:p>
        </w:tc>
        <w:tc>
          <w:tcPr>
            <w:tcW w:w="2408" w:type="dxa"/>
          </w:tcPr>
          <w:p w14:paraId="151AC8A7" w14:textId="77777777" w:rsidR="004A3809" w:rsidRPr="004A3809" w:rsidRDefault="004A3809" w:rsidP="004A3809">
            <w:r w:rsidRPr="004A3809">
              <w:t>Create a new branch.</w:t>
            </w:r>
          </w:p>
        </w:tc>
        <w:tc>
          <w:tcPr>
            <w:tcW w:w="2406" w:type="dxa"/>
          </w:tcPr>
          <w:p w14:paraId="3F906717" w14:textId="77777777" w:rsidR="004A3809" w:rsidRPr="004A3809" w:rsidRDefault="004A3809" w:rsidP="004A3809">
            <w:r w:rsidRPr="004A3809">
              <w:t>Branch names should be short and descriptive.</w:t>
            </w:r>
          </w:p>
        </w:tc>
        <w:tc>
          <w:tcPr>
            <w:tcW w:w="2407" w:type="dxa"/>
          </w:tcPr>
          <w:p w14:paraId="21CFAE94" w14:textId="77777777" w:rsidR="004A3809" w:rsidRPr="004A3809" w:rsidRDefault="004A3809" w:rsidP="004A3809">
            <w:r w:rsidRPr="004A3809">
              <w:t>git branch feature/auth</w:t>
            </w:r>
          </w:p>
        </w:tc>
      </w:tr>
      <w:tr w:rsidR="004A3809" w:rsidRPr="004A3809" w14:paraId="789C3A5D" w14:textId="77777777" w:rsidTr="004A3809">
        <w:tc>
          <w:tcPr>
            <w:tcW w:w="2407" w:type="dxa"/>
          </w:tcPr>
          <w:p w14:paraId="5AD7BBB4" w14:textId="77777777" w:rsidR="004A3809" w:rsidRPr="004A3809" w:rsidRDefault="004A3809" w:rsidP="004A3809">
            <w:r w:rsidRPr="004A3809">
              <w:t>git switch &lt;name&gt;</w:t>
            </w:r>
          </w:p>
        </w:tc>
        <w:tc>
          <w:tcPr>
            <w:tcW w:w="2408" w:type="dxa"/>
          </w:tcPr>
          <w:p w14:paraId="2148D843" w14:textId="77777777" w:rsidR="004A3809" w:rsidRPr="004A3809" w:rsidRDefault="004A3809" w:rsidP="004A3809">
            <w:r w:rsidRPr="004A3809">
              <w:t>Switch to an existing branch.</w:t>
            </w:r>
          </w:p>
        </w:tc>
        <w:tc>
          <w:tcPr>
            <w:tcW w:w="2406" w:type="dxa"/>
          </w:tcPr>
          <w:p w14:paraId="029D3D16" w14:textId="77777777" w:rsidR="004A3809" w:rsidRPr="004A3809" w:rsidRDefault="004A3809" w:rsidP="004A3809">
            <w:r w:rsidRPr="004A3809">
              <w:t>Use -c to create-and-switch in one.</w:t>
            </w:r>
          </w:p>
        </w:tc>
        <w:tc>
          <w:tcPr>
            <w:tcW w:w="2407" w:type="dxa"/>
          </w:tcPr>
          <w:p w14:paraId="653D380D" w14:textId="77777777" w:rsidR="004A3809" w:rsidRPr="004A3809" w:rsidRDefault="004A3809" w:rsidP="004A3809">
            <w:r w:rsidRPr="004A3809">
              <w:t>git switch feature/auth</w:t>
            </w:r>
            <w:r w:rsidRPr="004A3809">
              <w:br/>
              <w:t>git switch -c feature/cart</w:t>
            </w:r>
          </w:p>
        </w:tc>
      </w:tr>
      <w:tr w:rsidR="004A3809" w:rsidRPr="004A3809" w14:paraId="59C3E25F" w14:textId="77777777" w:rsidTr="004A3809">
        <w:tc>
          <w:tcPr>
            <w:tcW w:w="2407" w:type="dxa"/>
          </w:tcPr>
          <w:p w14:paraId="1C780B5B" w14:textId="77777777" w:rsidR="004A3809" w:rsidRPr="004A3809" w:rsidRDefault="004A3809" w:rsidP="004A3809">
            <w:r w:rsidRPr="004A3809">
              <w:t>git merge &lt;branch&gt;</w:t>
            </w:r>
          </w:p>
        </w:tc>
        <w:tc>
          <w:tcPr>
            <w:tcW w:w="2408" w:type="dxa"/>
          </w:tcPr>
          <w:p w14:paraId="4458686B" w14:textId="77777777" w:rsidR="004A3809" w:rsidRPr="004A3809" w:rsidRDefault="004A3809" w:rsidP="004A3809">
            <w:r w:rsidRPr="004A3809">
              <w:t>Merge a branch into the current one.</w:t>
            </w:r>
          </w:p>
        </w:tc>
        <w:tc>
          <w:tcPr>
            <w:tcW w:w="2406" w:type="dxa"/>
          </w:tcPr>
          <w:p w14:paraId="0EAA99DB" w14:textId="77777777" w:rsidR="004A3809" w:rsidRPr="004A3809" w:rsidRDefault="004A3809" w:rsidP="004A3809">
            <w:r w:rsidRPr="004A3809">
              <w:t>Creates a merge commit by default; resolve conflicts if any.</w:t>
            </w:r>
          </w:p>
        </w:tc>
        <w:tc>
          <w:tcPr>
            <w:tcW w:w="2407" w:type="dxa"/>
          </w:tcPr>
          <w:p w14:paraId="41DD16E3" w14:textId="77777777" w:rsidR="004A3809" w:rsidRPr="004A3809" w:rsidRDefault="004A3809" w:rsidP="004A3809">
            <w:r w:rsidRPr="004A3809">
              <w:t>git switch main</w:t>
            </w:r>
            <w:r w:rsidRPr="004A3809">
              <w:br/>
              <w:t>git merge feature/auth</w:t>
            </w:r>
          </w:p>
        </w:tc>
      </w:tr>
      <w:tr w:rsidR="004A3809" w:rsidRPr="004A3809" w14:paraId="40D75CA3" w14:textId="77777777" w:rsidTr="004A3809">
        <w:tc>
          <w:tcPr>
            <w:tcW w:w="2407" w:type="dxa"/>
          </w:tcPr>
          <w:p w14:paraId="4AD04388" w14:textId="77777777" w:rsidR="004A3809" w:rsidRPr="004A3809" w:rsidRDefault="004A3809" w:rsidP="004A3809">
            <w:proofErr w:type="gramStart"/>
            <w:r w:rsidRPr="004A3809">
              <w:t>git</w:t>
            </w:r>
            <w:proofErr w:type="gramEnd"/>
            <w:r w:rsidRPr="004A3809">
              <w:t xml:space="preserve"> rebase &lt;branch&gt;</w:t>
            </w:r>
          </w:p>
        </w:tc>
        <w:tc>
          <w:tcPr>
            <w:tcW w:w="2408" w:type="dxa"/>
          </w:tcPr>
          <w:p w14:paraId="32BB9D43" w14:textId="77777777" w:rsidR="004A3809" w:rsidRPr="004A3809" w:rsidRDefault="004A3809" w:rsidP="004A3809">
            <w:r w:rsidRPr="004A3809">
              <w:t>Replay current branch commits on top of another.</w:t>
            </w:r>
          </w:p>
        </w:tc>
        <w:tc>
          <w:tcPr>
            <w:tcW w:w="2406" w:type="dxa"/>
          </w:tcPr>
          <w:p w14:paraId="628CD98C" w14:textId="77777777" w:rsidR="004A3809" w:rsidRPr="004A3809" w:rsidRDefault="004A3809" w:rsidP="004A3809">
            <w:r w:rsidRPr="004A3809">
              <w:t>Keeps linear history; avoid rebasing shared branches.</w:t>
            </w:r>
          </w:p>
        </w:tc>
        <w:tc>
          <w:tcPr>
            <w:tcW w:w="2407" w:type="dxa"/>
          </w:tcPr>
          <w:p w14:paraId="5082B144" w14:textId="77777777" w:rsidR="004A3809" w:rsidRPr="004A3809" w:rsidRDefault="004A3809" w:rsidP="004A3809">
            <w:r w:rsidRPr="004A3809">
              <w:t>git switch feature/auth</w:t>
            </w:r>
            <w:r w:rsidRPr="004A3809">
              <w:br/>
              <w:t>git rebase main</w:t>
            </w:r>
          </w:p>
        </w:tc>
      </w:tr>
      <w:tr w:rsidR="004A3809" w:rsidRPr="004A3809" w14:paraId="0FA5DA54" w14:textId="77777777" w:rsidTr="004A3809">
        <w:tc>
          <w:tcPr>
            <w:tcW w:w="2407" w:type="dxa"/>
          </w:tcPr>
          <w:p w14:paraId="2109B860" w14:textId="77777777" w:rsidR="004A3809" w:rsidRPr="004A3809" w:rsidRDefault="004A3809" w:rsidP="004A3809">
            <w:r w:rsidRPr="004A3809">
              <w:t>git stash</w:t>
            </w:r>
          </w:p>
        </w:tc>
        <w:tc>
          <w:tcPr>
            <w:tcW w:w="2408" w:type="dxa"/>
          </w:tcPr>
          <w:p w14:paraId="0CF30894" w14:textId="77777777" w:rsidR="004A3809" w:rsidRPr="004A3809" w:rsidRDefault="004A3809" w:rsidP="004A3809">
            <w:r w:rsidRPr="004A3809">
              <w:t>Save uncommitted changes temporarily.</w:t>
            </w:r>
          </w:p>
        </w:tc>
        <w:tc>
          <w:tcPr>
            <w:tcW w:w="2406" w:type="dxa"/>
          </w:tcPr>
          <w:p w14:paraId="629CD71A" w14:textId="77777777" w:rsidR="004A3809" w:rsidRPr="004A3809" w:rsidRDefault="004A3809" w:rsidP="004A3809">
            <w:r w:rsidRPr="004A3809">
              <w:t>Use list/apply/pop to manage stashes.</w:t>
            </w:r>
          </w:p>
        </w:tc>
        <w:tc>
          <w:tcPr>
            <w:tcW w:w="2407" w:type="dxa"/>
          </w:tcPr>
          <w:p w14:paraId="35F4E945" w14:textId="77777777" w:rsidR="004A3809" w:rsidRPr="004A3809" w:rsidRDefault="004A3809" w:rsidP="004A3809">
            <w:r w:rsidRPr="004A3809">
              <w:t>git stash</w:t>
            </w:r>
            <w:r w:rsidRPr="004A3809">
              <w:br/>
              <w:t>git stash list</w:t>
            </w:r>
            <w:r w:rsidRPr="004A3809">
              <w:br/>
              <w:t>git stash pop</w:t>
            </w:r>
          </w:p>
        </w:tc>
      </w:tr>
      <w:tr w:rsidR="004A3809" w:rsidRPr="004A3809" w14:paraId="1E3AC845" w14:textId="77777777" w:rsidTr="004A3809">
        <w:tc>
          <w:tcPr>
            <w:tcW w:w="2407" w:type="dxa"/>
          </w:tcPr>
          <w:p w14:paraId="68B58F52" w14:textId="77777777" w:rsidR="004A3809" w:rsidRPr="004A3809" w:rsidRDefault="004A3809" w:rsidP="004A3809">
            <w:r w:rsidRPr="004A3809">
              <w:lastRenderedPageBreak/>
              <w:t xml:space="preserve">git </w:t>
            </w:r>
            <w:proofErr w:type="gramStart"/>
            <w:r w:rsidRPr="004A3809">
              <w:t>remote -v</w:t>
            </w:r>
            <w:proofErr w:type="gramEnd"/>
          </w:p>
        </w:tc>
        <w:tc>
          <w:tcPr>
            <w:tcW w:w="2408" w:type="dxa"/>
          </w:tcPr>
          <w:p w14:paraId="18482F95" w14:textId="77777777" w:rsidR="004A3809" w:rsidRPr="004A3809" w:rsidRDefault="004A3809" w:rsidP="004A3809">
            <w:r w:rsidRPr="004A3809">
              <w:t>List remotes and URLs.</w:t>
            </w:r>
          </w:p>
        </w:tc>
        <w:tc>
          <w:tcPr>
            <w:tcW w:w="2406" w:type="dxa"/>
          </w:tcPr>
          <w:p w14:paraId="24562519" w14:textId="77777777" w:rsidR="004A3809" w:rsidRPr="004A3809" w:rsidRDefault="004A3809" w:rsidP="004A3809">
            <w:r w:rsidRPr="004A3809">
              <w:t>Default remote name is usually 'origin'.</w:t>
            </w:r>
          </w:p>
        </w:tc>
        <w:tc>
          <w:tcPr>
            <w:tcW w:w="2407" w:type="dxa"/>
          </w:tcPr>
          <w:p w14:paraId="17D9EBE1" w14:textId="77777777" w:rsidR="004A3809" w:rsidRPr="004A3809" w:rsidRDefault="004A3809" w:rsidP="004A3809">
            <w:r w:rsidRPr="004A3809">
              <w:t xml:space="preserve">git </w:t>
            </w:r>
            <w:proofErr w:type="gramStart"/>
            <w:r w:rsidRPr="004A3809">
              <w:t>remote -v</w:t>
            </w:r>
            <w:proofErr w:type="gramEnd"/>
          </w:p>
        </w:tc>
      </w:tr>
      <w:tr w:rsidR="004A3809" w:rsidRPr="004A3809" w14:paraId="1448C25C" w14:textId="77777777" w:rsidTr="004A3809">
        <w:tc>
          <w:tcPr>
            <w:tcW w:w="2407" w:type="dxa"/>
          </w:tcPr>
          <w:p w14:paraId="5021B504" w14:textId="77777777" w:rsidR="004A3809" w:rsidRPr="004A3809" w:rsidRDefault="004A3809" w:rsidP="004A3809">
            <w:r w:rsidRPr="004A3809">
              <w:t>git remote add origin &lt;</w:t>
            </w:r>
            <w:proofErr w:type="spellStart"/>
            <w:r w:rsidRPr="004A3809">
              <w:t>url</w:t>
            </w:r>
            <w:proofErr w:type="spellEnd"/>
            <w:r w:rsidRPr="004A3809">
              <w:t>&gt;</w:t>
            </w:r>
          </w:p>
        </w:tc>
        <w:tc>
          <w:tcPr>
            <w:tcW w:w="2408" w:type="dxa"/>
          </w:tcPr>
          <w:p w14:paraId="382A2BE7" w14:textId="77777777" w:rsidR="004A3809" w:rsidRPr="004A3809" w:rsidRDefault="004A3809" w:rsidP="004A3809">
            <w:r w:rsidRPr="004A3809">
              <w:t>Add a remote named origin.</w:t>
            </w:r>
          </w:p>
        </w:tc>
        <w:tc>
          <w:tcPr>
            <w:tcW w:w="2406" w:type="dxa"/>
          </w:tcPr>
          <w:p w14:paraId="44E30167" w14:textId="77777777" w:rsidR="004A3809" w:rsidRPr="004A3809" w:rsidRDefault="004A3809" w:rsidP="004A3809">
            <w:r w:rsidRPr="004A3809">
              <w:t xml:space="preserve">Set after git </w:t>
            </w:r>
            <w:proofErr w:type="spellStart"/>
            <w:r w:rsidRPr="004A3809">
              <w:t>init</w:t>
            </w:r>
            <w:proofErr w:type="spellEnd"/>
            <w:r w:rsidRPr="004A3809">
              <w:t xml:space="preserve"> to connect to GitHub.</w:t>
            </w:r>
          </w:p>
        </w:tc>
        <w:tc>
          <w:tcPr>
            <w:tcW w:w="2407" w:type="dxa"/>
          </w:tcPr>
          <w:p w14:paraId="53B9A701" w14:textId="77777777" w:rsidR="004A3809" w:rsidRPr="004A3809" w:rsidRDefault="004A3809" w:rsidP="004A3809">
            <w:r w:rsidRPr="004A3809">
              <w:t xml:space="preserve">git remote add origin </w:t>
            </w:r>
            <w:proofErr w:type="spellStart"/>
            <w:proofErr w:type="gramStart"/>
            <w:r w:rsidRPr="004A3809">
              <w:t>git@github.com:me</w:t>
            </w:r>
            <w:proofErr w:type="spellEnd"/>
            <w:r w:rsidRPr="004A3809">
              <w:t>/</w:t>
            </w:r>
            <w:proofErr w:type="spellStart"/>
            <w:r w:rsidRPr="004A3809">
              <w:t>app.git</w:t>
            </w:r>
            <w:proofErr w:type="spellEnd"/>
            <w:proofErr w:type="gramEnd"/>
          </w:p>
        </w:tc>
      </w:tr>
      <w:tr w:rsidR="004A3809" w:rsidRPr="004A3809" w14:paraId="7723663B" w14:textId="77777777" w:rsidTr="004A3809">
        <w:tc>
          <w:tcPr>
            <w:tcW w:w="2407" w:type="dxa"/>
          </w:tcPr>
          <w:p w14:paraId="4654F39A" w14:textId="77777777" w:rsidR="004A3809" w:rsidRPr="004A3809" w:rsidRDefault="004A3809" w:rsidP="004A3809">
            <w:r w:rsidRPr="004A3809">
              <w:t>git push -u origin &lt;branch&gt;</w:t>
            </w:r>
          </w:p>
        </w:tc>
        <w:tc>
          <w:tcPr>
            <w:tcW w:w="2408" w:type="dxa"/>
          </w:tcPr>
          <w:p w14:paraId="44122CEB" w14:textId="77777777" w:rsidR="004A3809" w:rsidRPr="004A3809" w:rsidRDefault="004A3809" w:rsidP="004A3809">
            <w:r w:rsidRPr="004A3809">
              <w:t>Push branch to remote and set upstream.</w:t>
            </w:r>
          </w:p>
        </w:tc>
        <w:tc>
          <w:tcPr>
            <w:tcW w:w="2406" w:type="dxa"/>
          </w:tcPr>
          <w:p w14:paraId="08520246" w14:textId="77777777" w:rsidR="004A3809" w:rsidRPr="004A3809" w:rsidRDefault="004A3809" w:rsidP="004A3809">
            <w:r w:rsidRPr="004A3809">
              <w:t>-u links local branch to remote tracking branch.</w:t>
            </w:r>
          </w:p>
        </w:tc>
        <w:tc>
          <w:tcPr>
            <w:tcW w:w="2407" w:type="dxa"/>
          </w:tcPr>
          <w:p w14:paraId="4D2DF52C" w14:textId="77777777" w:rsidR="004A3809" w:rsidRPr="004A3809" w:rsidRDefault="004A3809" w:rsidP="004A3809">
            <w:r w:rsidRPr="004A3809">
              <w:t>git push -u origin main</w:t>
            </w:r>
          </w:p>
        </w:tc>
      </w:tr>
      <w:tr w:rsidR="004A3809" w:rsidRPr="004A3809" w14:paraId="536CAE35" w14:textId="77777777" w:rsidTr="004A3809">
        <w:tc>
          <w:tcPr>
            <w:tcW w:w="2407" w:type="dxa"/>
          </w:tcPr>
          <w:p w14:paraId="2415F00E" w14:textId="77777777" w:rsidR="004A3809" w:rsidRPr="004A3809" w:rsidRDefault="004A3809" w:rsidP="004A3809">
            <w:r w:rsidRPr="004A3809">
              <w:t>git pull</w:t>
            </w:r>
          </w:p>
        </w:tc>
        <w:tc>
          <w:tcPr>
            <w:tcW w:w="2408" w:type="dxa"/>
          </w:tcPr>
          <w:p w14:paraId="78A6FE0F" w14:textId="77777777" w:rsidR="004A3809" w:rsidRPr="004A3809" w:rsidRDefault="004A3809" w:rsidP="004A3809">
            <w:r w:rsidRPr="004A3809">
              <w:t>Fetch and merge remote changes into current branch.</w:t>
            </w:r>
          </w:p>
        </w:tc>
        <w:tc>
          <w:tcPr>
            <w:tcW w:w="2406" w:type="dxa"/>
          </w:tcPr>
          <w:p w14:paraId="396D6F66" w14:textId="77777777" w:rsidR="004A3809" w:rsidRPr="004A3809" w:rsidRDefault="004A3809" w:rsidP="004A3809">
            <w:r w:rsidRPr="004A3809">
              <w:t>Equivalent to fetch + merge for the current branch.</w:t>
            </w:r>
          </w:p>
        </w:tc>
        <w:tc>
          <w:tcPr>
            <w:tcW w:w="2407" w:type="dxa"/>
          </w:tcPr>
          <w:p w14:paraId="36576FE6" w14:textId="77777777" w:rsidR="004A3809" w:rsidRPr="004A3809" w:rsidRDefault="004A3809" w:rsidP="004A3809">
            <w:r w:rsidRPr="004A3809">
              <w:t>git pull</w:t>
            </w:r>
          </w:p>
        </w:tc>
      </w:tr>
      <w:tr w:rsidR="004A3809" w:rsidRPr="004A3809" w14:paraId="4FA48F40" w14:textId="77777777" w:rsidTr="004A3809">
        <w:tc>
          <w:tcPr>
            <w:tcW w:w="2407" w:type="dxa"/>
          </w:tcPr>
          <w:p w14:paraId="0B64176D" w14:textId="77777777" w:rsidR="004A3809" w:rsidRPr="004A3809" w:rsidRDefault="004A3809" w:rsidP="004A3809">
            <w:r w:rsidRPr="004A3809">
              <w:t>git fetch</w:t>
            </w:r>
          </w:p>
        </w:tc>
        <w:tc>
          <w:tcPr>
            <w:tcW w:w="2408" w:type="dxa"/>
          </w:tcPr>
          <w:p w14:paraId="19E360DB" w14:textId="77777777" w:rsidR="004A3809" w:rsidRPr="004A3809" w:rsidRDefault="004A3809" w:rsidP="004A3809">
            <w:r w:rsidRPr="004A3809">
              <w:t>Download objects and refs from remotes (no merge).</w:t>
            </w:r>
          </w:p>
        </w:tc>
        <w:tc>
          <w:tcPr>
            <w:tcW w:w="2406" w:type="dxa"/>
          </w:tcPr>
          <w:p w14:paraId="43076423" w14:textId="77777777" w:rsidR="004A3809" w:rsidRPr="004A3809" w:rsidRDefault="004A3809" w:rsidP="004A3809">
            <w:r w:rsidRPr="004A3809">
              <w:t>Use to preview remote changes.</w:t>
            </w:r>
          </w:p>
        </w:tc>
        <w:tc>
          <w:tcPr>
            <w:tcW w:w="2407" w:type="dxa"/>
          </w:tcPr>
          <w:p w14:paraId="0D995D7F" w14:textId="77777777" w:rsidR="004A3809" w:rsidRPr="004A3809" w:rsidRDefault="004A3809" w:rsidP="004A3809">
            <w:r w:rsidRPr="004A3809">
              <w:t>git fetch --all --prune</w:t>
            </w:r>
          </w:p>
        </w:tc>
      </w:tr>
      <w:tr w:rsidR="004A3809" w:rsidRPr="004A3809" w14:paraId="00C3986D" w14:textId="77777777" w:rsidTr="004A3809">
        <w:tc>
          <w:tcPr>
            <w:tcW w:w="2407" w:type="dxa"/>
          </w:tcPr>
          <w:p w14:paraId="77187A57" w14:textId="77777777" w:rsidR="004A3809" w:rsidRPr="004A3809" w:rsidRDefault="004A3809" w:rsidP="004A3809">
            <w:r w:rsidRPr="004A3809">
              <w:t>git tag &lt;name&gt;</w:t>
            </w:r>
          </w:p>
        </w:tc>
        <w:tc>
          <w:tcPr>
            <w:tcW w:w="2408" w:type="dxa"/>
          </w:tcPr>
          <w:p w14:paraId="011A519F" w14:textId="77777777" w:rsidR="004A3809" w:rsidRPr="004A3809" w:rsidRDefault="004A3809" w:rsidP="004A3809">
            <w:r w:rsidRPr="004A3809">
              <w:t>Create a lightweight tag on current commit.</w:t>
            </w:r>
          </w:p>
        </w:tc>
        <w:tc>
          <w:tcPr>
            <w:tcW w:w="2406" w:type="dxa"/>
          </w:tcPr>
          <w:p w14:paraId="69B9F788" w14:textId="77777777" w:rsidR="004A3809" w:rsidRPr="004A3809" w:rsidRDefault="004A3809" w:rsidP="004A3809">
            <w:r w:rsidRPr="004A3809">
              <w:t>Use -a for annotated tags.</w:t>
            </w:r>
          </w:p>
        </w:tc>
        <w:tc>
          <w:tcPr>
            <w:tcW w:w="2407" w:type="dxa"/>
          </w:tcPr>
          <w:p w14:paraId="1E5A1425" w14:textId="77777777" w:rsidR="004A3809" w:rsidRPr="004A3809" w:rsidRDefault="004A3809" w:rsidP="004A3809">
            <w:r w:rsidRPr="004A3809">
              <w:t>git tag v1.0.0</w:t>
            </w:r>
            <w:r w:rsidRPr="004A3809">
              <w:br/>
              <w:t>git tag -a v1.0.0 -m "Release 1.0"</w:t>
            </w:r>
          </w:p>
        </w:tc>
      </w:tr>
      <w:tr w:rsidR="004A3809" w:rsidRPr="004A3809" w14:paraId="5FF507FB" w14:textId="77777777" w:rsidTr="004A3809">
        <w:tc>
          <w:tcPr>
            <w:tcW w:w="2407" w:type="dxa"/>
          </w:tcPr>
          <w:p w14:paraId="6ABB3DED" w14:textId="77777777" w:rsidR="004A3809" w:rsidRPr="004A3809" w:rsidRDefault="004A3809" w:rsidP="004A3809">
            <w:r w:rsidRPr="004A3809">
              <w:t>git push --tags</w:t>
            </w:r>
          </w:p>
        </w:tc>
        <w:tc>
          <w:tcPr>
            <w:tcW w:w="2408" w:type="dxa"/>
          </w:tcPr>
          <w:p w14:paraId="2C438D02" w14:textId="77777777" w:rsidR="004A3809" w:rsidRPr="004A3809" w:rsidRDefault="004A3809" w:rsidP="004A3809">
            <w:r w:rsidRPr="004A3809">
              <w:t>Push tags to remote.</w:t>
            </w:r>
          </w:p>
        </w:tc>
        <w:tc>
          <w:tcPr>
            <w:tcW w:w="2406" w:type="dxa"/>
          </w:tcPr>
          <w:p w14:paraId="368557D9" w14:textId="77777777" w:rsidR="004A3809" w:rsidRPr="004A3809" w:rsidRDefault="004A3809" w:rsidP="004A3809">
            <w:r w:rsidRPr="004A3809">
              <w:t>Pushes all tags; or push a single tag by name.</w:t>
            </w:r>
          </w:p>
        </w:tc>
        <w:tc>
          <w:tcPr>
            <w:tcW w:w="2407" w:type="dxa"/>
          </w:tcPr>
          <w:p w14:paraId="3487FCAB" w14:textId="77777777" w:rsidR="004A3809" w:rsidRPr="004A3809" w:rsidRDefault="004A3809" w:rsidP="004A3809">
            <w:r w:rsidRPr="004A3809">
              <w:t>git push --tags</w:t>
            </w:r>
          </w:p>
        </w:tc>
      </w:tr>
      <w:tr w:rsidR="004A3809" w:rsidRPr="004A3809" w14:paraId="4993102B" w14:textId="77777777" w:rsidTr="004A3809">
        <w:tc>
          <w:tcPr>
            <w:tcW w:w="2407" w:type="dxa"/>
          </w:tcPr>
          <w:p w14:paraId="56401C8C" w14:textId="77777777" w:rsidR="004A3809" w:rsidRPr="004A3809" w:rsidRDefault="004A3809" w:rsidP="004A3809">
            <w:proofErr w:type="gramStart"/>
            <w:r w:rsidRPr="004A3809">
              <w:t>git</w:t>
            </w:r>
            <w:proofErr w:type="gramEnd"/>
            <w:r w:rsidRPr="004A3809">
              <w:t xml:space="preserve"> revert &lt;commit&gt;</w:t>
            </w:r>
          </w:p>
        </w:tc>
        <w:tc>
          <w:tcPr>
            <w:tcW w:w="2408" w:type="dxa"/>
          </w:tcPr>
          <w:p w14:paraId="74940411" w14:textId="77777777" w:rsidR="004A3809" w:rsidRPr="004A3809" w:rsidRDefault="004A3809" w:rsidP="004A3809">
            <w:r w:rsidRPr="004A3809">
              <w:t>Create a new commit that undoes changes from a given commit.</w:t>
            </w:r>
          </w:p>
        </w:tc>
        <w:tc>
          <w:tcPr>
            <w:tcW w:w="2406" w:type="dxa"/>
          </w:tcPr>
          <w:p w14:paraId="6D6CFEE1" w14:textId="77777777" w:rsidR="004A3809" w:rsidRPr="004A3809" w:rsidRDefault="004A3809" w:rsidP="004A3809">
            <w:r w:rsidRPr="004A3809">
              <w:t>Safe for shared branches.</w:t>
            </w:r>
          </w:p>
        </w:tc>
        <w:tc>
          <w:tcPr>
            <w:tcW w:w="2407" w:type="dxa"/>
          </w:tcPr>
          <w:p w14:paraId="097ADD93" w14:textId="77777777" w:rsidR="004A3809" w:rsidRPr="004A3809" w:rsidRDefault="004A3809" w:rsidP="004A3809">
            <w:proofErr w:type="gramStart"/>
            <w:r w:rsidRPr="004A3809">
              <w:t>git</w:t>
            </w:r>
            <w:proofErr w:type="gramEnd"/>
            <w:r w:rsidRPr="004A3809">
              <w:t xml:space="preserve"> revert a1b2c3d</w:t>
            </w:r>
          </w:p>
        </w:tc>
      </w:tr>
      <w:tr w:rsidR="004A3809" w:rsidRPr="004A3809" w14:paraId="16C0A50A" w14:textId="77777777" w:rsidTr="004A3809">
        <w:tc>
          <w:tcPr>
            <w:tcW w:w="2407" w:type="dxa"/>
          </w:tcPr>
          <w:p w14:paraId="29E00B34" w14:textId="77777777" w:rsidR="004A3809" w:rsidRPr="004A3809" w:rsidRDefault="004A3809" w:rsidP="004A3809">
            <w:r w:rsidRPr="004A3809">
              <w:t>git reset --hard &lt;commit&gt;</w:t>
            </w:r>
          </w:p>
        </w:tc>
        <w:tc>
          <w:tcPr>
            <w:tcW w:w="2408" w:type="dxa"/>
          </w:tcPr>
          <w:p w14:paraId="131A8B9B" w14:textId="77777777" w:rsidR="004A3809" w:rsidRPr="004A3809" w:rsidRDefault="004A3809" w:rsidP="004A3809">
            <w:r w:rsidRPr="004A3809">
              <w:t>Move branch and working tree to a specific commit.</w:t>
            </w:r>
          </w:p>
        </w:tc>
        <w:tc>
          <w:tcPr>
            <w:tcW w:w="2406" w:type="dxa"/>
          </w:tcPr>
          <w:p w14:paraId="7C6A783F" w14:textId="77777777" w:rsidR="004A3809" w:rsidRPr="004A3809" w:rsidRDefault="004A3809" w:rsidP="004A3809">
            <w:r w:rsidRPr="004A3809">
              <w:t>Dangerous—overwrites local changes.</w:t>
            </w:r>
          </w:p>
        </w:tc>
        <w:tc>
          <w:tcPr>
            <w:tcW w:w="2407" w:type="dxa"/>
          </w:tcPr>
          <w:p w14:paraId="1B93F8E8" w14:textId="77777777" w:rsidR="004A3809" w:rsidRPr="004A3809" w:rsidRDefault="004A3809" w:rsidP="004A3809">
            <w:r w:rsidRPr="004A3809">
              <w:t>git reset --hard a1b2c3d</w:t>
            </w:r>
          </w:p>
        </w:tc>
      </w:tr>
      <w:tr w:rsidR="004A3809" w:rsidRPr="004A3809" w14:paraId="0EC826EE" w14:textId="77777777" w:rsidTr="004A3809">
        <w:tc>
          <w:tcPr>
            <w:tcW w:w="2407" w:type="dxa"/>
          </w:tcPr>
          <w:p w14:paraId="7788326B" w14:textId="77777777" w:rsidR="004A3809" w:rsidRPr="004A3809" w:rsidRDefault="004A3809" w:rsidP="004A3809">
            <w:r w:rsidRPr="004A3809">
              <w:t>git rm &lt;path&gt;</w:t>
            </w:r>
          </w:p>
        </w:tc>
        <w:tc>
          <w:tcPr>
            <w:tcW w:w="2408" w:type="dxa"/>
          </w:tcPr>
          <w:p w14:paraId="3F031F25" w14:textId="77777777" w:rsidR="004A3809" w:rsidRPr="004A3809" w:rsidRDefault="004A3809" w:rsidP="004A3809">
            <w:r w:rsidRPr="004A3809">
              <w:t>Remove file and stage the deletion.</w:t>
            </w:r>
          </w:p>
        </w:tc>
        <w:tc>
          <w:tcPr>
            <w:tcW w:w="2406" w:type="dxa"/>
          </w:tcPr>
          <w:p w14:paraId="75CE940C" w14:textId="77777777" w:rsidR="004A3809" w:rsidRPr="004A3809" w:rsidRDefault="004A3809" w:rsidP="004A3809">
            <w:r w:rsidRPr="004A3809">
              <w:t>Use --cached to keep file locally.</w:t>
            </w:r>
          </w:p>
        </w:tc>
        <w:tc>
          <w:tcPr>
            <w:tcW w:w="2407" w:type="dxa"/>
          </w:tcPr>
          <w:p w14:paraId="111286C0" w14:textId="77777777" w:rsidR="004A3809" w:rsidRPr="004A3809" w:rsidRDefault="004A3809" w:rsidP="004A3809">
            <w:r w:rsidRPr="004A3809">
              <w:t xml:space="preserve">git rm </w:t>
            </w:r>
            <w:proofErr w:type="spellStart"/>
            <w:proofErr w:type="gramStart"/>
            <w:r w:rsidRPr="004A3809">
              <w:t>secrets.json</w:t>
            </w:r>
            <w:proofErr w:type="spellEnd"/>
            <w:proofErr w:type="gramEnd"/>
            <w:r w:rsidRPr="004A3809">
              <w:br/>
              <w:t>git rm --</w:t>
            </w:r>
            <w:proofErr w:type="gramStart"/>
            <w:r w:rsidRPr="004A3809">
              <w:t>cached .env</w:t>
            </w:r>
            <w:proofErr w:type="gramEnd"/>
          </w:p>
        </w:tc>
      </w:tr>
      <w:tr w:rsidR="004A3809" w:rsidRPr="004A3809" w14:paraId="4B49D226" w14:textId="77777777" w:rsidTr="004A3809">
        <w:tc>
          <w:tcPr>
            <w:tcW w:w="2407" w:type="dxa"/>
          </w:tcPr>
          <w:p w14:paraId="2F8A2E43" w14:textId="77777777" w:rsidR="004A3809" w:rsidRPr="004A3809" w:rsidRDefault="004A3809" w:rsidP="004A3809">
            <w:r w:rsidRPr="004A3809">
              <w:lastRenderedPageBreak/>
              <w:t>git mv &lt;old&gt; &lt;new&gt;</w:t>
            </w:r>
          </w:p>
        </w:tc>
        <w:tc>
          <w:tcPr>
            <w:tcW w:w="2408" w:type="dxa"/>
          </w:tcPr>
          <w:p w14:paraId="631D83D9" w14:textId="77777777" w:rsidR="004A3809" w:rsidRPr="004A3809" w:rsidRDefault="004A3809" w:rsidP="004A3809">
            <w:r w:rsidRPr="004A3809">
              <w:t>Rename or move a file and stage the change.</w:t>
            </w:r>
          </w:p>
        </w:tc>
        <w:tc>
          <w:tcPr>
            <w:tcW w:w="2406" w:type="dxa"/>
          </w:tcPr>
          <w:p w14:paraId="7E580EEB" w14:textId="77777777" w:rsidR="004A3809" w:rsidRPr="004A3809" w:rsidRDefault="004A3809" w:rsidP="004A3809">
            <w:r w:rsidRPr="004A3809">
              <w:t>Keeps history across renames.</w:t>
            </w:r>
          </w:p>
        </w:tc>
        <w:tc>
          <w:tcPr>
            <w:tcW w:w="2407" w:type="dxa"/>
          </w:tcPr>
          <w:p w14:paraId="13414D94" w14:textId="77777777" w:rsidR="004A3809" w:rsidRPr="004A3809" w:rsidRDefault="004A3809" w:rsidP="004A3809">
            <w:r w:rsidRPr="004A3809">
              <w:t xml:space="preserve">git mv </w:t>
            </w:r>
            <w:proofErr w:type="spellStart"/>
            <w:r w:rsidRPr="004A3809">
              <w:t>oldname.cs</w:t>
            </w:r>
            <w:proofErr w:type="spellEnd"/>
            <w:r w:rsidRPr="004A3809">
              <w:t xml:space="preserve"> </w:t>
            </w:r>
            <w:proofErr w:type="spellStart"/>
            <w:r w:rsidRPr="004A3809">
              <w:t>newname.cs</w:t>
            </w:r>
            <w:proofErr w:type="spellEnd"/>
          </w:p>
        </w:tc>
      </w:tr>
      <w:tr w:rsidR="004A3809" w:rsidRPr="004A3809" w14:paraId="56004E82" w14:textId="77777777" w:rsidTr="004A3809">
        <w:tc>
          <w:tcPr>
            <w:tcW w:w="2407" w:type="dxa"/>
          </w:tcPr>
          <w:p w14:paraId="6A0FDC29" w14:textId="77777777" w:rsidR="004A3809" w:rsidRPr="004A3809" w:rsidRDefault="004A3809" w:rsidP="004A3809">
            <w:r w:rsidRPr="004A3809">
              <w:t>git blame &lt;path&gt;</w:t>
            </w:r>
          </w:p>
        </w:tc>
        <w:tc>
          <w:tcPr>
            <w:tcW w:w="2408" w:type="dxa"/>
          </w:tcPr>
          <w:p w14:paraId="7D7E015C" w14:textId="77777777" w:rsidR="004A3809" w:rsidRPr="004A3809" w:rsidRDefault="004A3809" w:rsidP="004A3809">
            <w:r w:rsidRPr="004A3809">
              <w:t>Show last commit for each line.</w:t>
            </w:r>
          </w:p>
        </w:tc>
        <w:tc>
          <w:tcPr>
            <w:tcW w:w="2406" w:type="dxa"/>
          </w:tcPr>
          <w:p w14:paraId="660718E9" w14:textId="77777777" w:rsidR="004A3809" w:rsidRPr="004A3809" w:rsidRDefault="004A3809" w:rsidP="004A3809">
            <w:r w:rsidRPr="004A3809">
              <w:t>Useful for understanding change history.</w:t>
            </w:r>
          </w:p>
        </w:tc>
        <w:tc>
          <w:tcPr>
            <w:tcW w:w="2407" w:type="dxa"/>
          </w:tcPr>
          <w:p w14:paraId="39539177" w14:textId="77777777" w:rsidR="004A3809" w:rsidRPr="004A3809" w:rsidRDefault="004A3809" w:rsidP="004A3809">
            <w:r w:rsidRPr="004A3809">
              <w:t xml:space="preserve">git blame </w:t>
            </w:r>
            <w:proofErr w:type="spellStart"/>
            <w:r w:rsidRPr="004A3809">
              <w:t>src</w:t>
            </w:r>
            <w:proofErr w:type="spellEnd"/>
            <w:r w:rsidRPr="004A3809">
              <w:t>/</w:t>
            </w:r>
            <w:proofErr w:type="spellStart"/>
            <w:r w:rsidRPr="004A3809">
              <w:t>App.tsx</w:t>
            </w:r>
            <w:proofErr w:type="spellEnd"/>
          </w:p>
        </w:tc>
      </w:tr>
    </w:tbl>
    <w:p w14:paraId="5CF70498" w14:textId="008942DD" w:rsidR="002E0936" w:rsidRDefault="004A3809" w:rsidP="007E22C2">
      <w:r w:rsidRPr="004A3809">
        <w:rPr>
          <w:rStyle w:val="Strong"/>
        </w:rPr>
        <w:t xml:space="preserve">Visual Studio Code </w:t>
      </w:r>
      <w:r>
        <w:rPr>
          <w:rStyle w:val="Strong"/>
        </w:rPr>
        <w:t>t</w:t>
      </w:r>
      <w:r w:rsidRPr="004A3809">
        <w:rPr>
          <w:rStyle w:val="Strong"/>
        </w:rPr>
        <w:t>ip:</w:t>
      </w:r>
      <w:r w:rsidRPr="004A3809">
        <w:t xml:space="preserve"> You can run these commands directly in Terminal (View </w:t>
      </w:r>
      <w:r w:rsidRPr="004A3809">
        <w:rPr>
          <w:rFonts w:ascii="Segoe UI Symbol" w:hAnsi="Segoe UI Symbol" w:cs="Segoe UI Symbol"/>
        </w:rPr>
        <w:t>➜</w:t>
      </w:r>
      <w:r w:rsidRPr="004A3809">
        <w:t xml:space="preserve"> Terminal</w:t>
      </w:r>
      <w:proofErr w:type="gramStart"/>
      <w:r w:rsidRPr="004A3809">
        <w:t>), or</w:t>
      </w:r>
      <w:proofErr w:type="gramEnd"/>
      <w:r w:rsidRPr="004A3809">
        <w:t xml:space="preserve"> use the Git Changes pane for common actions (commit, branch, sync).</w:t>
      </w:r>
    </w:p>
    <w:sectPr w:rsidR="002E0936" w:rsidSect="00B63798">
      <w:headerReference w:type="even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134" w:right="1134" w:bottom="1134" w:left="1134" w:header="567" w:footer="397" w:gutter="0"/>
      <w:cols w:space="425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AC62D" w14:textId="77777777" w:rsidR="00663E66" w:rsidRDefault="00663E66" w:rsidP="005F1412">
      <w:r>
        <w:separator/>
      </w:r>
    </w:p>
    <w:p w14:paraId="04015D21" w14:textId="77777777" w:rsidR="00663E66" w:rsidRDefault="00663E66"/>
  </w:endnote>
  <w:endnote w:type="continuationSeparator" w:id="0">
    <w:p w14:paraId="1A2DBADA" w14:textId="77777777" w:rsidR="00663E66" w:rsidRDefault="00663E66" w:rsidP="005F1412">
      <w:r>
        <w:continuationSeparator/>
      </w:r>
    </w:p>
    <w:p w14:paraId="676608A5" w14:textId="77777777" w:rsidR="00663E66" w:rsidRDefault="00663E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E7389" w14:textId="77777777" w:rsidR="006B53C7" w:rsidRDefault="006B53C7" w:rsidP="005F1412"/>
  <w:p w14:paraId="0E833619" w14:textId="77777777" w:rsidR="005B6505" w:rsidRDefault="005B6505"/>
  <w:p w14:paraId="5ABF2310" w14:textId="77777777" w:rsidR="00814393" w:rsidRDefault="00814393"/>
  <w:p w14:paraId="71B10FAD" w14:textId="77777777" w:rsidR="00814393" w:rsidRDefault="00814393"/>
  <w:p w14:paraId="30B34B25" w14:textId="77777777" w:rsidR="00814393" w:rsidRDefault="00814393"/>
  <w:p w14:paraId="6956A879" w14:textId="77777777" w:rsidR="00814393" w:rsidRDefault="0081439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3DB49" w14:textId="648DECB1" w:rsidR="00C10050" w:rsidRPr="00596F76" w:rsidRDefault="00FE2ADF" w:rsidP="009779E3">
    <w:pPr>
      <w:pStyle w:val="Footer"/>
    </w:pPr>
    <w:r w:rsidRPr="00596F76">
      <w:t>Document</w:t>
    </w:r>
    <w:r>
      <w:t xml:space="preserve"> title</w:t>
    </w:r>
    <w:r w:rsidRPr="00596F76">
      <w:t>:</w:t>
    </w:r>
    <w:r>
      <w:t xml:space="preserve"> </w:t>
    </w:r>
    <w:sdt>
      <w:sdtPr>
        <w:alias w:val="Title"/>
        <w:id w:val="76357712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A3809">
          <w:t>Command cheat sheet</w:t>
        </w:r>
      </w:sdtContent>
    </w:sdt>
    <w:r w:rsidR="00C10050" w:rsidRPr="00596F76">
      <w:tab/>
      <w:t xml:space="preserve">Page </w:t>
    </w:r>
    <w:r w:rsidR="00C10050" w:rsidRPr="00596F76">
      <w:fldChar w:fldCharType="begin"/>
    </w:r>
    <w:r w:rsidR="00C10050" w:rsidRPr="00596F76">
      <w:instrText xml:space="preserve"> PAGE  \* Arabic  \* MERGEFORMAT </w:instrText>
    </w:r>
    <w:r w:rsidR="00C10050" w:rsidRPr="00596F76">
      <w:fldChar w:fldCharType="separate"/>
    </w:r>
    <w:r w:rsidR="00C10050">
      <w:t>1</w:t>
    </w:r>
    <w:r w:rsidR="00C10050" w:rsidRPr="00596F76">
      <w:fldChar w:fldCharType="end"/>
    </w:r>
    <w:r w:rsidR="00C10050" w:rsidRPr="00596F76">
      <w:t xml:space="preserve"> of </w:t>
    </w:r>
    <w:fldSimple w:instr="NUMPAGES  \* Arabic  \* MERGEFORMAT">
      <w:r w:rsidR="00C10050">
        <w:t>5</w:t>
      </w:r>
    </w:fldSimple>
  </w:p>
  <w:p w14:paraId="15403C5D" w14:textId="180FD991" w:rsidR="00814393" w:rsidRDefault="00533DFC" w:rsidP="009779E3">
    <w:pPr>
      <w:pStyle w:val="Footer"/>
    </w:pPr>
    <w:r w:rsidRPr="00F152FF">
      <w:t xml:space="preserve">Resource ID: </w:t>
    </w:r>
    <w:sdt>
      <w:sdtPr>
        <w:alias w:val="Resource ID"/>
        <w:id w:val="-64414258"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4A3809">
          <w:t>POP_25_001</w:t>
        </w:r>
      </w:sdtContent>
    </w:sdt>
    <w:r>
      <w:t>_</w:t>
    </w:r>
    <w:fldSimple w:instr="FILENAME   \* MERGEFORMAT">
      <w:r w:rsidR="000002BB">
        <w:t>CI_I</w:t>
      </w:r>
      <w:r w:rsidR="00B264BD">
        <w:t>nt</w:t>
      </w:r>
      <w:r w:rsidR="000002BB">
        <w:t>MobileAppDev_TL_SW_Appx_CommandCheatSheet</w:t>
      </w:r>
    </w:fldSimple>
    <w:r w:rsidRPr="00F152FF">
      <w:t xml:space="preserve"> </w:t>
    </w:r>
    <w:r>
      <w:t xml:space="preserve">| </w:t>
    </w:r>
    <w:r w:rsidR="00C10050" w:rsidRPr="00596F76">
      <w:t>Version:</w:t>
    </w:r>
    <w:r w:rsidR="009D65D0">
      <w:t xml:space="preserve"> </w:t>
    </w:r>
    <w:r w:rsidR="009D65D0">
      <w:fldChar w:fldCharType="begin"/>
    </w:r>
    <w:r w:rsidR="009D65D0">
      <w:instrText xml:space="preserve"> SAVEDATE  \@ "yyyyMMdd"  \* MERGEFORMAT </w:instrText>
    </w:r>
    <w:r w:rsidR="009D65D0">
      <w:fldChar w:fldCharType="separate"/>
    </w:r>
    <w:r w:rsidR="00910691">
      <w:t>20251210</w:t>
    </w:r>
    <w:r w:rsidR="009D65D0">
      <w:fldChar w:fldCharType="end"/>
    </w:r>
    <w:r w:rsidR="00C10050" w:rsidRPr="00596F76">
      <w:tab/>
      <w:t>© TAFE NSW 202</w:t>
    </w:r>
    <w:r w:rsidR="00BF64A6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ED787" w14:textId="77777777" w:rsidR="006B53C7" w:rsidRPr="008D467A" w:rsidRDefault="006B53C7" w:rsidP="005F1412">
    <w:r w:rsidRPr="008D467A">
      <w:t>Document title</w:t>
    </w:r>
    <w:r w:rsidRPr="008D467A">
      <w:tab/>
      <w:t>Version 1.0</w:t>
    </w:r>
    <w:r w:rsidRPr="008D467A">
      <w:tab/>
      <w:t xml:space="preserve">Page </w:t>
    </w:r>
    <w:r w:rsidRPr="008D467A">
      <w:fldChar w:fldCharType="begin"/>
    </w:r>
    <w:r w:rsidRPr="008D467A">
      <w:instrText xml:space="preserve"> PAGE  \* Arabic  \* MERGEFORMAT </w:instrText>
    </w:r>
    <w:r w:rsidRPr="008D467A">
      <w:fldChar w:fldCharType="separate"/>
    </w:r>
    <w:r>
      <w:rPr>
        <w:noProof/>
      </w:rPr>
      <w:t>1</w:t>
    </w:r>
    <w:r w:rsidRPr="008D467A">
      <w:fldChar w:fldCharType="end"/>
    </w:r>
    <w:r w:rsidRPr="008D467A"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3</w:t>
    </w:r>
    <w:r>
      <w:rPr>
        <w:noProof/>
      </w:rPr>
      <w:fldChar w:fldCharType="end"/>
    </w:r>
  </w:p>
  <w:p w14:paraId="7E6F11C2" w14:textId="77777777" w:rsidR="006B53C7" w:rsidRDefault="006B53C7" w:rsidP="005F1412">
    <w:r w:rsidRPr="008D467A">
      <w:t>Disclaimer:</w:t>
    </w:r>
    <w:r>
      <w:t xml:space="preserve"> </w:t>
    </w:r>
    <w:r w:rsidRPr="008D467A">
      <w:t>Printed copies of this document are regarded as uncontrolled.</w:t>
    </w:r>
    <w:r>
      <w:t xml:space="preserve"> </w:t>
    </w:r>
    <w:r w:rsidRPr="008D467A">
      <w:t xml:space="preserve">Please check </w:t>
    </w:r>
    <w:hyperlink r:id="rId1" w:history="1">
      <w:r w:rsidRPr="008D467A">
        <w:t>http://</w:t>
      </w:r>
    </w:hyperlink>
    <w:r>
      <w:t xml:space="preserve"> </w:t>
    </w:r>
    <w:r w:rsidRPr="008D467A">
      <w:t>to ensure this is the latest version.</w:t>
    </w:r>
    <w:r>
      <w:t xml:space="preserve"> </w:t>
    </w:r>
  </w:p>
  <w:p w14:paraId="060936C4" w14:textId="77777777" w:rsidR="006B53C7" w:rsidRDefault="006B53C7" w:rsidP="005F1412"/>
  <w:p w14:paraId="2A86B746" w14:textId="77777777" w:rsidR="005B6505" w:rsidRDefault="005B6505"/>
  <w:p w14:paraId="0D31C981" w14:textId="77777777" w:rsidR="00970E00" w:rsidRDefault="00970E00"/>
  <w:p w14:paraId="4A0C21DE" w14:textId="77777777" w:rsidR="00814393" w:rsidRDefault="00814393"/>
  <w:p w14:paraId="4E7C30D7" w14:textId="77777777" w:rsidR="00814393" w:rsidRDefault="00814393"/>
  <w:p w14:paraId="0D6A973A" w14:textId="77777777" w:rsidR="00814393" w:rsidRDefault="00814393"/>
  <w:p w14:paraId="4D384DDB" w14:textId="77777777" w:rsidR="00814393" w:rsidRDefault="008143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4668A" w14:textId="77777777" w:rsidR="00663E66" w:rsidRDefault="00663E66" w:rsidP="005F1412">
      <w:r>
        <w:separator/>
      </w:r>
    </w:p>
    <w:p w14:paraId="7C1E863C" w14:textId="77777777" w:rsidR="00663E66" w:rsidRDefault="00663E66"/>
  </w:footnote>
  <w:footnote w:type="continuationSeparator" w:id="0">
    <w:p w14:paraId="2A954557" w14:textId="77777777" w:rsidR="00663E66" w:rsidRDefault="00663E66" w:rsidP="005F1412">
      <w:r>
        <w:continuationSeparator/>
      </w:r>
    </w:p>
    <w:p w14:paraId="3B91E6E2" w14:textId="77777777" w:rsidR="00663E66" w:rsidRDefault="00663E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5525F" w14:textId="77777777" w:rsidR="006B53C7" w:rsidRPr="00273C86" w:rsidRDefault="006B53C7" w:rsidP="009779E3">
    <w:pPr>
      <w:pStyle w:val="Header"/>
    </w:pPr>
  </w:p>
  <w:p w14:paraId="3DB5F0FD" w14:textId="77777777" w:rsidR="005B6505" w:rsidRDefault="005B6505"/>
  <w:p w14:paraId="07EAE8AA" w14:textId="77777777" w:rsidR="00814393" w:rsidRDefault="00814393"/>
  <w:p w14:paraId="59EC7190" w14:textId="77777777" w:rsidR="00814393" w:rsidRDefault="00814393"/>
  <w:p w14:paraId="5ECD76CE" w14:textId="77777777" w:rsidR="00814393" w:rsidRDefault="00814393"/>
  <w:p w14:paraId="0B53A058" w14:textId="77777777" w:rsidR="00814393" w:rsidRDefault="0081439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58E6C" w14:textId="77777777" w:rsidR="006B53C7" w:rsidRDefault="006B53C7" w:rsidP="009779E3">
    <w:pPr>
      <w:pStyle w:val="Header"/>
    </w:pPr>
  </w:p>
  <w:p w14:paraId="00B59BEE" w14:textId="77777777" w:rsidR="006B53C7" w:rsidRDefault="006B53C7" w:rsidP="005F1412"/>
  <w:p w14:paraId="522BB301" w14:textId="77777777" w:rsidR="006B53C7" w:rsidRDefault="006B53C7" w:rsidP="005F1412"/>
  <w:p w14:paraId="717F1A62" w14:textId="77777777" w:rsidR="005B6505" w:rsidRDefault="005B6505"/>
  <w:p w14:paraId="342411EC" w14:textId="77777777" w:rsidR="00970E00" w:rsidRDefault="00970E00"/>
  <w:p w14:paraId="66D048FF" w14:textId="77777777" w:rsidR="00814393" w:rsidRDefault="00814393"/>
  <w:p w14:paraId="5F8D5CAA" w14:textId="77777777" w:rsidR="00814393" w:rsidRDefault="00814393"/>
  <w:p w14:paraId="4D28D387" w14:textId="77777777" w:rsidR="00814393" w:rsidRDefault="00814393"/>
  <w:p w14:paraId="3247BFDB" w14:textId="77777777" w:rsidR="00814393" w:rsidRDefault="008143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4BCE2F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CBE0B1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4A458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CA4C0E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9EE78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F40C5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A8ED0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FE1B6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2FD6015"/>
    <w:multiLevelType w:val="multilevel"/>
    <w:tmpl w:val="F35E2522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283"/>
      </w:pPr>
      <w:rPr>
        <w:rFonts w:hint="default"/>
        <w:color w:val="808080"/>
        <w:sz w:val="21"/>
      </w:rPr>
    </w:lvl>
    <w:lvl w:ilvl="1">
      <w:start w:val="1"/>
      <w:numFmt w:val="lowerLetter"/>
      <w:lvlText w:val="%2."/>
      <w:lvlJc w:val="left"/>
      <w:pPr>
        <w:tabs>
          <w:tab w:val="num" w:pos="1418"/>
        </w:tabs>
        <w:ind w:left="1418" w:hanging="284"/>
      </w:pPr>
      <w:rPr>
        <w:rFonts w:hint="default"/>
        <w:color w:val="808080"/>
        <w:sz w:val="21"/>
      </w:rPr>
    </w:lvl>
    <w:lvl w:ilvl="2">
      <w:start w:val="1"/>
      <w:numFmt w:val="lowerRoman"/>
      <w:lvlText w:val="%3."/>
      <w:lvlJc w:val="left"/>
      <w:pPr>
        <w:tabs>
          <w:tab w:val="num" w:pos="1644"/>
        </w:tabs>
        <w:ind w:left="1644" w:hanging="226"/>
      </w:pPr>
      <w:rPr>
        <w:rFonts w:hint="default"/>
        <w:color w:val="808080"/>
        <w:sz w:val="21"/>
      </w:rPr>
    </w:lvl>
    <w:lvl w:ilvl="3">
      <w:start w:val="1"/>
      <w:numFmt w:val="decimal"/>
      <w:lvlText w:val="%4."/>
      <w:lvlJc w:val="left"/>
      <w:pPr>
        <w:tabs>
          <w:tab w:val="num" w:pos="1985"/>
        </w:tabs>
        <w:ind w:left="1985" w:hanging="284"/>
      </w:pPr>
      <w:rPr>
        <w:rFonts w:hint="default"/>
        <w:color w:val="808080"/>
        <w:sz w:val="21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color w:val="808080"/>
        <w:sz w:val="21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  <w:color w:val="808080"/>
        <w:sz w:val="21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color w:val="808080"/>
        <w:sz w:val="21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color w:val="808080"/>
        <w:sz w:val="21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  <w:color w:val="808080"/>
        <w:sz w:val="21"/>
        <w:szCs w:val="21"/>
      </w:rPr>
    </w:lvl>
  </w:abstractNum>
  <w:abstractNum w:abstractNumId="9" w15:restartNumberingAfterBreak="0">
    <w:nsid w:val="0B197222"/>
    <w:multiLevelType w:val="multilevel"/>
    <w:tmpl w:val="28ACA3EA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37"/>
        </w:tabs>
        <w:ind w:left="1077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35" w:hanging="35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BD065D6"/>
    <w:multiLevelType w:val="multilevel"/>
    <w:tmpl w:val="28ACA3EA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37"/>
        </w:tabs>
        <w:ind w:left="1077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35" w:hanging="35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0EF5FB0"/>
    <w:multiLevelType w:val="hybridMultilevel"/>
    <w:tmpl w:val="397A4A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5F7601"/>
    <w:multiLevelType w:val="multilevel"/>
    <w:tmpl w:val="B4B03CE4"/>
    <w:lvl w:ilvl="0">
      <w:start w:val="1"/>
      <w:numFmt w:val="decimal"/>
      <w:pStyle w:val="TableListNumber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35" w:hanging="35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4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1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8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5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2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00" w:hanging="180"/>
      </w:pPr>
      <w:rPr>
        <w:rFonts w:hint="default"/>
      </w:rPr>
    </w:lvl>
  </w:abstractNum>
  <w:abstractNum w:abstractNumId="13" w15:restartNumberingAfterBreak="0">
    <w:nsid w:val="18E117C0"/>
    <w:multiLevelType w:val="multilevel"/>
    <w:tmpl w:val="00807F9A"/>
    <w:lvl w:ilvl="0">
      <w:start w:val="1"/>
      <w:numFmt w:val="upperLetter"/>
      <w:pStyle w:val="TableList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35" w:hanging="35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1C4F27D8"/>
    <w:multiLevelType w:val="multilevel"/>
    <w:tmpl w:val="9B8E0978"/>
    <w:lvl w:ilvl="0">
      <w:start w:val="1"/>
      <w:numFmt w:val="decimal"/>
      <w:pStyle w:val="ListNumber"/>
      <w:lvlText w:val="%1.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77"/>
        </w:tabs>
        <w:ind w:left="1440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BB615FA"/>
    <w:multiLevelType w:val="multilevel"/>
    <w:tmpl w:val="CE5A1010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7D020F"/>
    <w:multiLevelType w:val="multilevel"/>
    <w:tmpl w:val="0F7C7B14"/>
    <w:lvl w:ilvl="0">
      <w:start w:val="1"/>
      <w:numFmt w:val="bullet"/>
      <w:pStyle w:val="ListBulletParagraph"/>
      <w:lvlText w:val=""/>
      <w:lvlJc w:val="left"/>
      <w:pPr>
        <w:ind w:left="720" w:hanging="363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libri" w:hAnsi="Calibr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F557C"/>
    <w:multiLevelType w:val="multilevel"/>
    <w:tmpl w:val="F35E2522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283"/>
      </w:pPr>
      <w:rPr>
        <w:rFonts w:hint="default"/>
        <w:color w:val="808080"/>
        <w:sz w:val="21"/>
      </w:rPr>
    </w:lvl>
    <w:lvl w:ilvl="1">
      <w:start w:val="1"/>
      <w:numFmt w:val="lowerLetter"/>
      <w:lvlText w:val="%2."/>
      <w:lvlJc w:val="left"/>
      <w:pPr>
        <w:tabs>
          <w:tab w:val="num" w:pos="1418"/>
        </w:tabs>
        <w:ind w:left="1418" w:hanging="284"/>
      </w:pPr>
      <w:rPr>
        <w:rFonts w:hint="default"/>
        <w:color w:val="808080"/>
        <w:sz w:val="21"/>
      </w:rPr>
    </w:lvl>
    <w:lvl w:ilvl="2">
      <w:start w:val="1"/>
      <w:numFmt w:val="lowerRoman"/>
      <w:lvlText w:val="%3."/>
      <w:lvlJc w:val="left"/>
      <w:pPr>
        <w:tabs>
          <w:tab w:val="num" w:pos="1644"/>
        </w:tabs>
        <w:ind w:left="1644" w:hanging="226"/>
      </w:pPr>
      <w:rPr>
        <w:rFonts w:hint="default"/>
        <w:color w:val="808080"/>
        <w:sz w:val="21"/>
      </w:rPr>
    </w:lvl>
    <w:lvl w:ilvl="3">
      <w:start w:val="1"/>
      <w:numFmt w:val="decimal"/>
      <w:lvlText w:val="%4."/>
      <w:lvlJc w:val="left"/>
      <w:pPr>
        <w:tabs>
          <w:tab w:val="num" w:pos="1985"/>
        </w:tabs>
        <w:ind w:left="1985" w:hanging="284"/>
      </w:pPr>
      <w:rPr>
        <w:rFonts w:hint="default"/>
        <w:color w:val="808080"/>
        <w:sz w:val="21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color w:val="808080"/>
        <w:sz w:val="21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  <w:color w:val="808080"/>
        <w:sz w:val="21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color w:val="808080"/>
        <w:sz w:val="21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color w:val="808080"/>
        <w:sz w:val="21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  <w:color w:val="808080"/>
        <w:sz w:val="21"/>
        <w:szCs w:val="21"/>
      </w:rPr>
    </w:lvl>
  </w:abstractNum>
  <w:abstractNum w:abstractNumId="18" w15:restartNumberingAfterBreak="0">
    <w:nsid w:val="445B134C"/>
    <w:multiLevelType w:val="multilevel"/>
    <w:tmpl w:val="28ACA3EA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37"/>
        </w:tabs>
        <w:ind w:left="1077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35" w:hanging="35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9D0754E"/>
    <w:multiLevelType w:val="hybridMultilevel"/>
    <w:tmpl w:val="321E26EC"/>
    <w:lvl w:ilvl="0" w:tplc="7E1EEB4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8CD7D8">
      <w:numFmt w:val="bullet"/>
      <w:lvlText w:val="–"/>
      <w:lvlJc w:val="left"/>
      <w:pPr>
        <w:ind w:left="1440" w:hanging="360"/>
      </w:pPr>
      <w:rPr>
        <w:rFonts w:ascii="Calibri" w:eastAsiaTheme="minorEastAsia" w:hAnsi="Calibri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351CB5"/>
    <w:multiLevelType w:val="multilevel"/>
    <w:tmpl w:val="28ACA3EA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37"/>
        </w:tabs>
        <w:ind w:left="1077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35" w:hanging="35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46A7E82"/>
    <w:multiLevelType w:val="hybridMultilevel"/>
    <w:tmpl w:val="DC2E8BB0"/>
    <w:lvl w:ilvl="0" w:tplc="61E4DE9E">
      <w:start w:val="1"/>
      <w:numFmt w:val="decimal"/>
      <w:pStyle w:val="ListNoActivity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0EC632F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3DF7964"/>
    <w:multiLevelType w:val="hybridMultilevel"/>
    <w:tmpl w:val="CBF62982"/>
    <w:lvl w:ilvl="0" w:tplc="B80E7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860600">
    <w:abstractNumId w:val="17"/>
  </w:num>
  <w:num w:numId="2" w16cid:durableId="802961352">
    <w:abstractNumId w:val="15"/>
  </w:num>
  <w:num w:numId="3" w16cid:durableId="192109645">
    <w:abstractNumId w:val="19"/>
  </w:num>
  <w:num w:numId="4" w16cid:durableId="1713068356">
    <w:abstractNumId w:val="23"/>
  </w:num>
  <w:num w:numId="5" w16cid:durableId="326639256">
    <w:abstractNumId w:val="21"/>
  </w:num>
  <w:num w:numId="6" w16cid:durableId="1580745862">
    <w:abstractNumId w:val="13"/>
  </w:num>
  <w:num w:numId="7" w16cid:durableId="1671986472">
    <w:abstractNumId w:val="21"/>
    <w:lvlOverride w:ilvl="0">
      <w:startOverride w:val="1"/>
    </w:lvlOverride>
  </w:num>
  <w:num w:numId="8" w16cid:durableId="915821061">
    <w:abstractNumId w:val="21"/>
    <w:lvlOverride w:ilvl="0">
      <w:startOverride w:val="1"/>
    </w:lvlOverride>
  </w:num>
  <w:num w:numId="9" w16cid:durableId="1638073639">
    <w:abstractNumId w:val="21"/>
    <w:lvlOverride w:ilvl="0">
      <w:startOverride w:val="1"/>
    </w:lvlOverride>
  </w:num>
  <w:num w:numId="10" w16cid:durableId="16910266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25031545">
    <w:abstractNumId w:val="16"/>
  </w:num>
  <w:num w:numId="12" w16cid:durableId="1503087487">
    <w:abstractNumId w:val="12"/>
  </w:num>
  <w:num w:numId="13" w16cid:durableId="2090537144">
    <w:abstractNumId w:val="12"/>
    <w:lvlOverride w:ilvl="0">
      <w:startOverride w:val="1"/>
    </w:lvlOverride>
  </w:num>
  <w:num w:numId="14" w16cid:durableId="452796729">
    <w:abstractNumId w:val="12"/>
    <w:lvlOverride w:ilvl="0">
      <w:startOverride w:val="1"/>
    </w:lvlOverride>
  </w:num>
  <w:num w:numId="15" w16cid:durableId="446704386">
    <w:abstractNumId w:val="13"/>
    <w:lvlOverride w:ilvl="0">
      <w:startOverride w:val="1"/>
    </w:lvlOverride>
  </w:num>
  <w:num w:numId="16" w16cid:durableId="1126267167">
    <w:abstractNumId w:val="7"/>
  </w:num>
  <w:num w:numId="17" w16cid:durableId="784236131">
    <w:abstractNumId w:val="6"/>
  </w:num>
  <w:num w:numId="18" w16cid:durableId="2085374533">
    <w:abstractNumId w:val="5"/>
  </w:num>
  <w:num w:numId="19" w16cid:durableId="1823429013">
    <w:abstractNumId w:val="4"/>
  </w:num>
  <w:num w:numId="20" w16cid:durableId="1023870002">
    <w:abstractNumId w:val="3"/>
  </w:num>
  <w:num w:numId="21" w16cid:durableId="1455514292">
    <w:abstractNumId w:val="2"/>
  </w:num>
  <w:num w:numId="22" w16cid:durableId="336659235">
    <w:abstractNumId w:val="1"/>
  </w:num>
  <w:num w:numId="23" w16cid:durableId="1716345624">
    <w:abstractNumId w:val="0"/>
  </w:num>
  <w:num w:numId="24" w16cid:durableId="323827466">
    <w:abstractNumId w:val="11"/>
  </w:num>
  <w:num w:numId="25" w16cid:durableId="1691762523">
    <w:abstractNumId w:val="16"/>
  </w:num>
  <w:num w:numId="26" w16cid:durableId="168817365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109085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8879759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2848031">
    <w:abstractNumId w:val="21"/>
    <w:lvlOverride w:ilvl="0">
      <w:startOverride w:val="1"/>
    </w:lvlOverride>
  </w:num>
  <w:num w:numId="30" w16cid:durableId="1260260902">
    <w:abstractNumId w:val="21"/>
    <w:lvlOverride w:ilvl="0">
      <w:startOverride w:val="1"/>
    </w:lvlOverride>
  </w:num>
  <w:num w:numId="31" w16cid:durableId="24048388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926704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99747594">
    <w:abstractNumId w:val="10"/>
  </w:num>
  <w:num w:numId="34" w16cid:durableId="1935816373">
    <w:abstractNumId w:val="20"/>
  </w:num>
  <w:num w:numId="35" w16cid:durableId="280577224">
    <w:abstractNumId w:val="8"/>
  </w:num>
  <w:num w:numId="36" w16cid:durableId="186604080">
    <w:abstractNumId w:val="22"/>
  </w:num>
  <w:num w:numId="37" w16cid:durableId="84888954">
    <w:abstractNumId w:val="9"/>
  </w:num>
  <w:num w:numId="38" w16cid:durableId="1625311216">
    <w:abstractNumId w:val="18"/>
  </w:num>
  <w:num w:numId="39" w16cid:durableId="1313412000">
    <w:abstractNumId w:val="14"/>
  </w:num>
  <w:num w:numId="40" w16cid:durableId="381640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8522868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35076767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020190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119150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85701804">
    <w:abstractNumId w:val="16"/>
  </w:num>
  <w:num w:numId="46" w16cid:durableId="2115781069">
    <w:abstractNumId w:val="13"/>
  </w:num>
  <w:num w:numId="47" w16cid:durableId="656615122">
    <w:abstractNumId w:val="12"/>
  </w:num>
  <w:num w:numId="48" w16cid:durableId="784469369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DateAndTime/>
  <w:proofState w:spelling="clean" w:grammar="clean"/>
  <w:attachedTemplate r:id="rId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rewMDEwMzYxMzSyMDRQ0lEKTi0uzszPAykwqQUAlHuDICwAAAA="/>
  </w:docVars>
  <w:rsids>
    <w:rsidRoot w:val="00E836EA"/>
    <w:rsid w:val="000002BB"/>
    <w:rsid w:val="000006B1"/>
    <w:rsid w:val="00001772"/>
    <w:rsid w:val="00001820"/>
    <w:rsid w:val="00002CCF"/>
    <w:rsid w:val="00003F7E"/>
    <w:rsid w:val="0000413B"/>
    <w:rsid w:val="00004474"/>
    <w:rsid w:val="000049AD"/>
    <w:rsid w:val="00005EFD"/>
    <w:rsid w:val="000065EE"/>
    <w:rsid w:val="0000674C"/>
    <w:rsid w:val="00006B2C"/>
    <w:rsid w:val="00006F1A"/>
    <w:rsid w:val="00007896"/>
    <w:rsid w:val="00007F04"/>
    <w:rsid w:val="00010E23"/>
    <w:rsid w:val="000128D5"/>
    <w:rsid w:val="000130A2"/>
    <w:rsid w:val="0001488B"/>
    <w:rsid w:val="0002072C"/>
    <w:rsid w:val="000209C3"/>
    <w:rsid w:val="00022C8D"/>
    <w:rsid w:val="0002323C"/>
    <w:rsid w:val="000233FC"/>
    <w:rsid w:val="00024A06"/>
    <w:rsid w:val="0002694D"/>
    <w:rsid w:val="00026B24"/>
    <w:rsid w:val="0002748F"/>
    <w:rsid w:val="00027A98"/>
    <w:rsid w:val="00030A4E"/>
    <w:rsid w:val="0003197C"/>
    <w:rsid w:val="00032B56"/>
    <w:rsid w:val="000330C9"/>
    <w:rsid w:val="000345D7"/>
    <w:rsid w:val="00035F1B"/>
    <w:rsid w:val="000360FA"/>
    <w:rsid w:val="000362C7"/>
    <w:rsid w:val="00036714"/>
    <w:rsid w:val="000368F4"/>
    <w:rsid w:val="00036BFF"/>
    <w:rsid w:val="00037672"/>
    <w:rsid w:val="000376D1"/>
    <w:rsid w:val="0003798E"/>
    <w:rsid w:val="00040B41"/>
    <w:rsid w:val="00040CDD"/>
    <w:rsid w:val="00040E71"/>
    <w:rsid w:val="00041C23"/>
    <w:rsid w:val="00043682"/>
    <w:rsid w:val="00043DEA"/>
    <w:rsid w:val="0004586F"/>
    <w:rsid w:val="000460FF"/>
    <w:rsid w:val="00046A71"/>
    <w:rsid w:val="000476F2"/>
    <w:rsid w:val="00047BC2"/>
    <w:rsid w:val="0005009F"/>
    <w:rsid w:val="00050A56"/>
    <w:rsid w:val="000511D5"/>
    <w:rsid w:val="00051C79"/>
    <w:rsid w:val="000530E8"/>
    <w:rsid w:val="000533A7"/>
    <w:rsid w:val="000579EC"/>
    <w:rsid w:val="000605B8"/>
    <w:rsid w:val="00060CC5"/>
    <w:rsid w:val="00063680"/>
    <w:rsid w:val="000648C3"/>
    <w:rsid w:val="00064BF3"/>
    <w:rsid w:val="00065D7B"/>
    <w:rsid w:val="00066F50"/>
    <w:rsid w:val="00067298"/>
    <w:rsid w:val="00074B39"/>
    <w:rsid w:val="00074DD9"/>
    <w:rsid w:val="00075FC5"/>
    <w:rsid w:val="00077450"/>
    <w:rsid w:val="00077DF8"/>
    <w:rsid w:val="00080D24"/>
    <w:rsid w:val="00081B4B"/>
    <w:rsid w:val="00081BA9"/>
    <w:rsid w:val="00083062"/>
    <w:rsid w:val="000838E9"/>
    <w:rsid w:val="00084567"/>
    <w:rsid w:val="00085028"/>
    <w:rsid w:val="00085C24"/>
    <w:rsid w:val="00087958"/>
    <w:rsid w:val="0009055A"/>
    <w:rsid w:val="00091079"/>
    <w:rsid w:val="00091275"/>
    <w:rsid w:val="000919BF"/>
    <w:rsid w:val="0009331B"/>
    <w:rsid w:val="00094CD6"/>
    <w:rsid w:val="0009535C"/>
    <w:rsid w:val="000953D5"/>
    <w:rsid w:val="000970CA"/>
    <w:rsid w:val="000976EE"/>
    <w:rsid w:val="00097CA1"/>
    <w:rsid w:val="000A0C98"/>
    <w:rsid w:val="000A101C"/>
    <w:rsid w:val="000A11A3"/>
    <w:rsid w:val="000A340D"/>
    <w:rsid w:val="000A3DBD"/>
    <w:rsid w:val="000A4AF4"/>
    <w:rsid w:val="000A4F32"/>
    <w:rsid w:val="000A5054"/>
    <w:rsid w:val="000A663D"/>
    <w:rsid w:val="000A7A7E"/>
    <w:rsid w:val="000B0FF3"/>
    <w:rsid w:val="000B14FD"/>
    <w:rsid w:val="000B37DF"/>
    <w:rsid w:val="000B551C"/>
    <w:rsid w:val="000B6788"/>
    <w:rsid w:val="000C05C3"/>
    <w:rsid w:val="000C2408"/>
    <w:rsid w:val="000C26BA"/>
    <w:rsid w:val="000C2985"/>
    <w:rsid w:val="000C5B08"/>
    <w:rsid w:val="000C725D"/>
    <w:rsid w:val="000D074B"/>
    <w:rsid w:val="000D0AEA"/>
    <w:rsid w:val="000D16E3"/>
    <w:rsid w:val="000D1C00"/>
    <w:rsid w:val="000D61B2"/>
    <w:rsid w:val="000D66BE"/>
    <w:rsid w:val="000D6B63"/>
    <w:rsid w:val="000D7CA4"/>
    <w:rsid w:val="000E139E"/>
    <w:rsid w:val="000E1F30"/>
    <w:rsid w:val="000E1F93"/>
    <w:rsid w:val="000E22FF"/>
    <w:rsid w:val="000E312A"/>
    <w:rsid w:val="000E4609"/>
    <w:rsid w:val="000E65F5"/>
    <w:rsid w:val="000F0D67"/>
    <w:rsid w:val="000F0D6C"/>
    <w:rsid w:val="000F145C"/>
    <w:rsid w:val="000F15A1"/>
    <w:rsid w:val="000F3EF5"/>
    <w:rsid w:val="000F443F"/>
    <w:rsid w:val="000F53E3"/>
    <w:rsid w:val="000F69E1"/>
    <w:rsid w:val="000F6ABD"/>
    <w:rsid w:val="00100292"/>
    <w:rsid w:val="00100B80"/>
    <w:rsid w:val="00100CBA"/>
    <w:rsid w:val="00100F6D"/>
    <w:rsid w:val="0010199E"/>
    <w:rsid w:val="00101E64"/>
    <w:rsid w:val="001021FA"/>
    <w:rsid w:val="0010268F"/>
    <w:rsid w:val="00102A52"/>
    <w:rsid w:val="001055D0"/>
    <w:rsid w:val="00106481"/>
    <w:rsid w:val="001071C6"/>
    <w:rsid w:val="00114A24"/>
    <w:rsid w:val="00115724"/>
    <w:rsid w:val="0011587C"/>
    <w:rsid w:val="0011605B"/>
    <w:rsid w:val="0011700D"/>
    <w:rsid w:val="00117BFE"/>
    <w:rsid w:val="00117D9B"/>
    <w:rsid w:val="0012061B"/>
    <w:rsid w:val="00120F76"/>
    <w:rsid w:val="001217DB"/>
    <w:rsid w:val="00123656"/>
    <w:rsid w:val="00124BC2"/>
    <w:rsid w:val="001253B0"/>
    <w:rsid w:val="00125ABE"/>
    <w:rsid w:val="00125BE5"/>
    <w:rsid w:val="001264EE"/>
    <w:rsid w:val="00127341"/>
    <w:rsid w:val="001278B3"/>
    <w:rsid w:val="001279E4"/>
    <w:rsid w:val="00127F75"/>
    <w:rsid w:val="001301DF"/>
    <w:rsid w:val="00131860"/>
    <w:rsid w:val="001328FC"/>
    <w:rsid w:val="00133BBC"/>
    <w:rsid w:val="0013572C"/>
    <w:rsid w:val="00135C9A"/>
    <w:rsid w:val="00136D3E"/>
    <w:rsid w:val="00137A98"/>
    <w:rsid w:val="001411B0"/>
    <w:rsid w:val="0014233E"/>
    <w:rsid w:val="00142449"/>
    <w:rsid w:val="00142D77"/>
    <w:rsid w:val="00143388"/>
    <w:rsid w:val="00143DEB"/>
    <w:rsid w:val="00146E0D"/>
    <w:rsid w:val="0014728C"/>
    <w:rsid w:val="0014752A"/>
    <w:rsid w:val="001476C9"/>
    <w:rsid w:val="00147759"/>
    <w:rsid w:val="00147EE5"/>
    <w:rsid w:val="001526BD"/>
    <w:rsid w:val="00152F10"/>
    <w:rsid w:val="0015425C"/>
    <w:rsid w:val="001558DD"/>
    <w:rsid w:val="001562F2"/>
    <w:rsid w:val="00156373"/>
    <w:rsid w:val="0015747C"/>
    <w:rsid w:val="0015779E"/>
    <w:rsid w:val="0016151D"/>
    <w:rsid w:val="001629D9"/>
    <w:rsid w:val="001633E2"/>
    <w:rsid w:val="0016422F"/>
    <w:rsid w:val="001646BE"/>
    <w:rsid w:val="00164F5E"/>
    <w:rsid w:val="0016561D"/>
    <w:rsid w:val="00165ABD"/>
    <w:rsid w:val="00167276"/>
    <w:rsid w:val="001705A5"/>
    <w:rsid w:val="00171399"/>
    <w:rsid w:val="0017172C"/>
    <w:rsid w:val="00172AA2"/>
    <w:rsid w:val="0017337C"/>
    <w:rsid w:val="001748DF"/>
    <w:rsid w:val="00174F41"/>
    <w:rsid w:val="00174F97"/>
    <w:rsid w:val="00176402"/>
    <w:rsid w:val="00180BE8"/>
    <w:rsid w:val="00181162"/>
    <w:rsid w:val="0018253D"/>
    <w:rsid w:val="00182D13"/>
    <w:rsid w:val="00183825"/>
    <w:rsid w:val="001843BC"/>
    <w:rsid w:val="0018683A"/>
    <w:rsid w:val="00190738"/>
    <w:rsid w:val="0019299C"/>
    <w:rsid w:val="001947E0"/>
    <w:rsid w:val="00195B78"/>
    <w:rsid w:val="00195B9E"/>
    <w:rsid w:val="00196CC7"/>
    <w:rsid w:val="001973D9"/>
    <w:rsid w:val="001A11FD"/>
    <w:rsid w:val="001A1DE1"/>
    <w:rsid w:val="001A5226"/>
    <w:rsid w:val="001A52B9"/>
    <w:rsid w:val="001A5B16"/>
    <w:rsid w:val="001A78A0"/>
    <w:rsid w:val="001B0C35"/>
    <w:rsid w:val="001B2F78"/>
    <w:rsid w:val="001B4CEB"/>
    <w:rsid w:val="001B4DA7"/>
    <w:rsid w:val="001B4DD1"/>
    <w:rsid w:val="001B514D"/>
    <w:rsid w:val="001B72D3"/>
    <w:rsid w:val="001B77EC"/>
    <w:rsid w:val="001C187B"/>
    <w:rsid w:val="001C3671"/>
    <w:rsid w:val="001C449D"/>
    <w:rsid w:val="001C560B"/>
    <w:rsid w:val="001C6AD8"/>
    <w:rsid w:val="001C7BC3"/>
    <w:rsid w:val="001D1624"/>
    <w:rsid w:val="001D1D7E"/>
    <w:rsid w:val="001D405E"/>
    <w:rsid w:val="001D450B"/>
    <w:rsid w:val="001D4533"/>
    <w:rsid w:val="001D653F"/>
    <w:rsid w:val="001D6A8C"/>
    <w:rsid w:val="001D73A1"/>
    <w:rsid w:val="001E0DDF"/>
    <w:rsid w:val="001E0FBD"/>
    <w:rsid w:val="001E4D09"/>
    <w:rsid w:val="001E540A"/>
    <w:rsid w:val="001E56F2"/>
    <w:rsid w:val="001E7B73"/>
    <w:rsid w:val="001F0096"/>
    <w:rsid w:val="001F3323"/>
    <w:rsid w:val="001F391C"/>
    <w:rsid w:val="001F5358"/>
    <w:rsid w:val="001F5BD6"/>
    <w:rsid w:val="001F6CA6"/>
    <w:rsid w:val="00200B0D"/>
    <w:rsid w:val="00200E96"/>
    <w:rsid w:val="00203A90"/>
    <w:rsid w:val="00203D3B"/>
    <w:rsid w:val="00204B65"/>
    <w:rsid w:val="002067A7"/>
    <w:rsid w:val="002074AD"/>
    <w:rsid w:val="0021012C"/>
    <w:rsid w:val="00210809"/>
    <w:rsid w:val="00210C83"/>
    <w:rsid w:val="002116ED"/>
    <w:rsid w:val="00212199"/>
    <w:rsid w:val="002130D0"/>
    <w:rsid w:val="00214286"/>
    <w:rsid w:val="002145A6"/>
    <w:rsid w:val="00215F63"/>
    <w:rsid w:val="00216050"/>
    <w:rsid w:val="00216975"/>
    <w:rsid w:val="00216C3C"/>
    <w:rsid w:val="00217FC3"/>
    <w:rsid w:val="002217EA"/>
    <w:rsid w:val="00221DC4"/>
    <w:rsid w:val="002225A8"/>
    <w:rsid w:val="002229E2"/>
    <w:rsid w:val="00223807"/>
    <w:rsid w:val="00223D0A"/>
    <w:rsid w:val="002243FE"/>
    <w:rsid w:val="00225286"/>
    <w:rsid w:val="00225312"/>
    <w:rsid w:val="002260D3"/>
    <w:rsid w:val="0022688A"/>
    <w:rsid w:val="002279F7"/>
    <w:rsid w:val="00230206"/>
    <w:rsid w:val="0023031D"/>
    <w:rsid w:val="002303B8"/>
    <w:rsid w:val="00230450"/>
    <w:rsid w:val="00230C89"/>
    <w:rsid w:val="00231C89"/>
    <w:rsid w:val="00231FC3"/>
    <w:rsid w:val="002329B1"/>
    <w:rsid w:val="00232C10"/>
    <w:rsid w:val="002336AD"/>
    <w:rsid w:val="002349F8"/>
    <w:rsid w:val="002359EB"/>
    <w:rsid w:val="002363A6"/>
    <w:rsid w:val="00237EB3"/>
    <w:rsid w:val="00240691"/>
    <w:rsid w:val="00240E3C"/>
    <w:rsid w:val="0024349E"/>
    <w:rsid w:val="00243E8B"/>
    <w:rsid w:val="00244F36"/>
    <w:rsid w:val="00245E7D"/>
    <w:rsid w:val="00246AF9"/>
    <w:rsid w:val="00247F4B"/>
    <w:rsid w:val="00252997"/>
    <w:rsid w:val="00253A5C"/>
    <w:rsid w:val="00254305"/>
    <w:rsid w:val="00254FC7"/>
    <w:rsid w:val="00255A19"/>
    <w:rsid w:val="00262BAF"/>
    <w:rsid w:val="00262FF3"/>
    <w:rsid w:val="00263D59"/>
    <w:rsid w:val="00263F16"/>
    <w:rsid w:val="002644DD"/>
    <w:rsid w:val="0026687F"/>
    <w:rsid w:val="0026712D"/>
    <w:rsid w:val="00267A9E"/>
    <w:rsid w:val="002709B5"/>
    <w:rsid w:val="0027254B"/>
    <w:rsid w:val="00273C86"/>
    <w:rsid w:val="002742D9"/>
    <w:rsid w:val="00274EFE"/>
    <w:rsid w:val="002750CA"/>
    <w:rsid w:val="002754E8"/>
    <w:rsid w:val="0027689F"/>
    <w:rsid w:val="002770ED"/>
    <w:rsid w:val="00280A7F"/>
    <w:rsid w:val="00281C44"/>
    <w:rsid w:val="00281E62"/>
    <w:rsid w:val="00283411"/>
    <w:rsid w:val="00283598"/>
    <w:rsid w:val="00284E59"/>
    <w:rsid w:val="00287388"/>
    <w:rsid w:val="0028783C"/>
    <w:rsid w:val="00287FBE"/>
    <w:rsid w:val="002913AF"/>
    <w:rsid w:val="00291502"/>
    <w:rsid w:val="00291A31"/>
    <w:rsid w:val="0029236B"/>
    <w:rsid w:val="00292776"/>
    <w:rsid w:val="002936FA"/>
    <w:rsid w:val="00293BCB"/>
    <w:rsid w:val="00293C52"/>
    <w:rsid w:val="00293D3F"/>
    <w:rsid w:val="00293D4F"/>
    <w:rsid w:val="0029422B"/>
    <w:rsid w:val="002950F2"/>
    <w:rsid w:val="0029595B"/>
    <w:rsid w:val="00295A6B"/>
    <w:rsid w:val="0029601D"/>
    <w:rsid w:val="0029648B"/>
    <w:rsid w:val="00296A99"/>
    <w:rsid w:val="002973D6"/>
    <w:rsid w:val="002A0F3C"/>
    <w:rsid w:val="002A2022"/>
    <w:rsid w:val="002A5D07"/>
    <w:rsid w:val="002A6286"/>
    <w:rsid w:val="002A6839"/>
    <w:rsid w:val="002A756C"/>
    <w:rsid w:val="002B14FA"/>
    <w:rsid w:val="002B1D08"/>
    <w:rsid w:val="002B33CF"/>
    <w:rsid w:val="002B5DE8"/>
    <w:rsid w:val="002B6E29"/>
    <w:rsid w:val="002C0273"/>
    <w:rsid w:val="002C060A"/>
    <w:rsid w:val="002C09B4"/>
    <w:rsid w:val="002C0C7A"/>
    <w:rsid w:val="002C2B54"/>
    <w:rsid w:val="002C2CE0"/>
    <w:rsid w:val="002C496D"/>
    <w:rsid w:val="002C4F9F"/>
    <w:rsid w:val="002C501C"/>
    <w:rsid w:val="002C5C41"/>
    <w:rsid w:val="002C7704"/>
    <w:rsid w:val="002C7CD5"/>
    <w:rsid w:val="002D0738"/>
    <w:rsid w:val="002D0C64"/>
    <w:rsid w:val="002D12DE"/>
    <w:rsid w:val="002D1CAF"/>
    <w:rsid w:val="002D2547"/>
    <w:rsid w:val="002D2CF8"/>
    <w:rsid w:val="002D35E5"/>
    <w:rsid w:val="002D4D2C"/>
    <w:rsid w:val="002D5193"/>
    <w:rsid w:val="002D5C1F"/>
    <w:rsid w:val="002D5D9F"/>
    <w:rsid w:val="002D6B7A"/>
    <w:rsid w:val="002D7849"/>
    <w:rsid w:val="002E005E"/>
    <w:rsid w:val="002E0936"/>
    <w:rsid w:val="002E182B"/>
    <w:rsid w:val="002E1B6A"/>
    <w:rsid w:val="002E2D1D"/>
    <w:rsid w:val="002E3CD8"/>
    <w:rsid w:val="002E4029"/>
    <w:rsid w:val="002E5135"/>
    <w:rsid w:val="002E6DC9"/>
    <w:rsid w:val="002E74F1"/>
    <w:rsid w:val="002E7660"/>
    <w:rsid w:val="002F0830"/>
    <w:rsid w:val="002F0C55"/>
    <w:rsid w:val="002F0F94"/>
    <w:rsid w:val="002F149C"/>
    <w:rsid w:val="002F239F"/>
    <w:rsid w:val="002F2A4B"/>
    <w:rsid w:val="002F3737"/>
    <w:rsid w:val="002F37D1"/>
    <w:rsid w:val="002F3ACF"/>
    <w:rsid w:val="002F3F48"/>
    <w:rsid w:val="002F4559"/>
    <w:rsid w:val="002F4D82"/>
    <w:rsid w:val="002F506C"/>
    <w:rsid w:val="002F598F"/>
    <w:rsid w:val="002F5FD9"/>
    <w:rsid w:val="002F6CA0"/>
    <w:rsid w:val="002F7F93"/>
    <w:rsid w:val="003009A8"/>
    <w:rsid w:val="00300C90"/>
    <w:rsid w:val="00300F5A"/>
    <w:rsid w:val="00301A42"/>
    <w:rsid w:val="00301CCB"/>
    <w:rsid w:val="00302A37"/>
    <w:rsid w:val="003039A4"/>
    <w:rsid w:val="0030432D"/>
    <w:rsid w:val="00306D4D"/>
    <w:rsid w:val="003077C4"/>
    <w:rsid w:val="00310827"/>
    <w:rsid w:val="00311AC3"/>
    <w:rsid w:val="00311AE5"/>
    <w:rsid w:val="00312138"/>
    <w:rsid w:val="00312201"/>
    <w:rsid w:val="003127E4"/>
    <w:rsid w:val="003144A3"/>
    <w:rsid w:val="00317703"/>
    <w:rsid w:val="003224A8"/>
    <w:rsid w:val="0032485C"/>
    <w:rsid w:val="00326A37"/>
    <w:rsid w:val="00326C6B"/>
    <w:rsid w:val="00326D02"/>
    <w:rsid w:val="00326D08"/>
    <w:rsid w:val="00331181"/>
    <w:rsid w:val="003327FF"/>
    <w:rsid w:val="00333854"/>
    <w:rsid w:val="00333985"/>
    <w:rsid w:val="00333D1B"/>
    <w:rsid w:val="00334B72"/>
    <w:rsid w:val="00335527"/>
    <w:rsid w:val="00337D57"/>
    <w:rsid w:val="003406A3"/>
    <w:rsid w:val="00341F60"/>
    <w:rsid w:val="0034356F"/>
    <w:rsid w:val="00343D5B"/>
    <w:rsid w:val="003441EE"/>
    <w:rsid w:val="00347709"/>
    <w:rsid w:val="00347EA9"/>
    <w:rsid w:val="0035074E"/>
    <w:rsid w:val="00353695"/>
    <w:rsid w:val="00355770"/>
    <w:rsid w:val="00355FA5"/>
    <w:rsid w:val="003562D2"/>
    <w:rsid w:val="0035640A"/>
    <w:rsid w:val="00357C38"/>
    <w:rsid w:val="0036012F"/>
    <w:rsid w:val="00361A93"/>
    <w:rsid w:val="00362D8C"/>
    <w:rsid w:val="0036444B"/>
    <w:rsid w:val="003644CE"/>
    <w:rsid w:val="00365581"/>
    <w:rsid w:val="00365A1A"/>
    <w:rsid w:val="00367616"/>
    <w:rsid w:val="00371BCA"/>
    <w:rsid w:val="003729DC"/>
    <w:rsid w:val="00375765"/>
    <w:rsid w:val="00375F40"/>
    <w:rsid w:val="003767C8"/>
    <w:rsid w:val="00376A0A"/>
    <w:rsid w:val="00380E52"/>
    <w:rsid w:val="00381E28"/>
    <w:rsid w:val="00382A57"/>
    <w:rsid w:val="003833AE"/>
    <w:rsid w:val="0038362C"/>
    <w:rsid w:val="00387FA6"/>
    <w:rsid w:val="00391BB8"/>
    <w:rsid w:val="00391D26"/>
    <w:rsid w:val="00393287"/>
    <w:rsid w:val="003939C5"/>
    <w:rsid w:val="00393D00"/>
    <w:rsid w:val="00393FE4"/>
    <w:rsid w:val="003959FD"/>
    <w:rsid w:val="00395EFA"/>
    <w:rsid w:val="0039681E"/>
    <w:rsid w:val="00396BAB"/>
    <w:rsid w:val="003A011E"/>
    <w:rsid w:val="003A07C8"/>
    <w:rsid w:val="003A1175"/>
    <w:rsid w:val="003A11BA"/>
    <w:rsid w:val="003A1B0B"/>
    <w:rsid w:val="003A3863"/>
    <w:rsid w:val="003A4AA4"/>
    <w:rsid w:val="003A4C8D"/>
    <w:rsid w:val="003A6200"/>
    <w:rsid w:val="003A681B"/>
    <w:rsid w:val="003A7359"/>
    <w:rsid w:val="003A761B"/>
    <w:rsid w:val="003B00E6"/>
    <w:rsid w:val="003B14BC"/>
    <w:rsid w:val="003B46DD"/>
    <w:rsid w:val="003B5C74"/>
    <w:rsid w:val="003B63FF"/>
    <w:rsid w:val="003B6766"/>
    <w:rsid w:val="003B6FC9"/>
    <w:rsid w:val="003B75F3"/>
    <w:rsid w:val="003B7E30"/>
    <w:rsid w:val="003C0972"/>
    <w:rsid w:val="003C167E"/>
    <w:rsid w:val="003C3BBE"/>
    <w:rsid w:val="003C4987"/>
    <w:rsid w:val="003C4C7C"/>
    <w:rsid w:val="003C6B37"/>
    <w:rsid w:val="003C7843"/>
    <w:rsid w:val="003C7941"/>
    <w:rsid w:val="003D2572"/>
    <w:rsid w:val="003D285C"/>
    <w:rsid w:val="003D29E1"/>
    <w:rsid w:val="003D31CA"/>
    <w:rsid w:val="003D3CA3"/>
    <w:rsid w:val="003D3D25"/>
    <w:rsid w:val="003D3E6D"/>
    <w:rsid w:val="003D4BFB"/>
    <w:rsid w:val="003D5701"/>
    <w:rsid w:val="003E3CCC"/>
    <w:rsid w:val="003E443F"/>
    <w:rsid w:val="003E4F97"/>
    <w:rsid w:val="003E55C2"/>
    <w:rsid w:val="003E5FE0"/>
    <w:rsid w:val="003E70D3"/>
    <w:rsid w:val="003E798C"/>
    <w:rsid w:val="003F09B9"/>
    <w:rsid w:val="003F0C4F"/>
    <w:rsid w:val="003F0E55"/>
    <w:rsid w:val="003F3F5D"/>
    <w:rsid w:val="003F4EEA"/>
    <w:rsid w:val="003F5072"/>
    <w:rsid w:val="003F600D"/>
    <w:rsid w:val="003F736A"/>
    <w:rsid w:val="00400450"/>
    <w:rsid w:val="00402AA4"/>
    <w:rsid w:val="00407F93"/>
    <w:rsid w:val="004119EA"/>
    <w:rsid w:val="00411DEA"/>
    <w:rsid w:val="00411F01"/>
    <w:rsid w:val="00412816"/>
    <w:rsid w:val="00413C95"/>
    <w:rsid w:val="00414EB0"/>
    <w:rsid w:val="00416176"/>
    <w:rsid w:val="00416A8C"/>
    <w:rsid w:val="00421C08"/>
    <w:rsid w:val="0042262C"/>
    <w:rsid w:val="00423699"/>
    <w:rsid w:val="004238CB"/>
    <w:rsid w:val="00423D70"/>
    <w:rsid w:val="00425542"/>
    <w:rsid w:val="00425A03"/>
    <w:rsid w:val="00427D81"/>
    <w:rsid w:val="00432A8B"/>
    <w:rsid w:val="004334C4"/>
    <w:rsid w:val="004340B5"/>
    <w:rsid w:val="00436017"/>
    <w:rsid w:val="00436674"/>
    <w:rsid w:val="00436736"/>
    <w:rsid w:val="00437AE2"/>
    <w:rsid w:val="004400DC"/>
    <w:rsid w:val="0044015B"/>
    <w:rsid w:val="00441B44"/>
    <w:rsid w:val="00442E3E"/>
    <w:rsid w:val="00442E49"/>
    <w:rsid w:val="0044477A"/>
    <w:rsid w:val="00444C6E"/>
    <w:rsid w:val="00446185"/>
    <w:rsid w:val="00446979"/>
    <w:rsid w:val="00447158"/>
    <w:rsid w:val="0044777B"/>
    <w:rsid w:val="0045130F"/>
    <w:rsid w:val="00451A60"/>
    <w:rsid w:val="00451B7F"/>
    <w:rsid w:val="00452743"/>
    <w:rsid w:val="00452B7D"/>
    <w:rsid w:val="00452C97"/>
    <w:rsid w:val="004544D1"/>
    <w:rsid w:val="00457691"/>
    <w:rsid w:val="0046132E"/>
    <w:rsid w:val="00462B07"/>
    <w:rsid w:val="0046396F"/>
    <w:rsid w:val="00463FD2"/>
    <w:rsid w:val="004644D3"/>
    <w:rsid w:val="00464B90"/>
    <w:rsid w:val="00471BC2"/>
    <w:rsid w:val="00472E82"/>
    <w:rsid w:val="0047577C"/>
    <w:rsid w:val="00475FDD"/>
    <w:rsid w:val="00477518"/>
    <w:rsid w:val="004800EF"/>
    <w:rsid w:val="00481E3B"/>
    <w:rsid w:val="00482131"/>
    <w:rsid w:val="00483287"/>
    <w:rsid w:val="00483E50"/>
    <w:rsid w:val="00483FAD"/>
    <w:rsid w:val="00486033"/>
    <w:rsid w:val="00487BA6"/>
    <w:rsid w:val="00487D5D"/>
    <w:rsid w:val="00491632"/>
    <w:rsid w:val="00492216"/>
    <w:rsid w:val="00493B73"/>
    <w:rsid w:val="00494236"/>
    <w:rsid w:val="0049441E"/>
    <w:rsid w:val="00494A2B"/>
    <w:rsid w:val="00494D52"/>
    <w:rsid w:val="0049606D"/>
    <w:rsid w:val="004971CC"/>
    <w:rsid w:val="004976D2"/>
    <w:rsid w:val="004A0054"/>
    <w:rsid w:val="004A077E"/>
    <w:rsid w:val="004A10B1"/>
    <w:rsid w:val="004A1778"/>
    <w:rsid w:val="004A2599"/>
    <w:rsid w:val="004A33CE"/>
    <w:rsid w:val="004A3809"/>
    <w:rsid w:val="004A4854"/>
    <w:rsid w:val="004A621F"/>
    <w:rsid w:val="004A641D"/>
    <w:rsid w:val="004A73F7"/>
    <w:rsid w:val="004A7662"/>
    <w:rsid w:val="004A797F"/>
    <w:rsid w:val="004B267A"/>
    <w:rsid w:val="004B30C8"/>
    <w:rsid w:val="004B30FD"/>
    <w:rsid w:val="004B461F"/>
    <w:rsid w:val="004B5379"/>
    <w:rsid w:val="004B6381"/>
    <w:rsid w:val="004B64B7"/>
    <w:rsid w:val="004B7057"/>
    <w:rsid w:val="004C0DC5"/>
    <w:rsid w:val="004C0DE3"/>
    <w:rsid w:val="004C0FEE"/>
    <w:rsid w:val="004C157A"/>
    <w:rsid w:val="004C17A7"/>
    <w:rsid w:val="004C2052"/>
    <w:rsid w:val="004C30D1"/>
    <w:rsid w:val="004C3826"/>
    <w:rsid w:val="004C3831"/>
    <w:rsid w:val="004C7513"/>
    <w:rsid w:val="004C7D47"/>
    <w:rsid w:val="004D15F9"/>
    <w:rsid w:val="004D2CA6"/>
    <w:rsid w:val="004D3A8A"/>
    <w:rsid w:val="004D57CA"/>
    <w:rsid w:val="004D57CD"/>
    <w:rsid w:val="004E3551"/>
    <w:rsid w:val="004E3663"/>
    <w:rsid w:val="004E3C51"/>
    <w:rsid w:val="004E64BF"/>
    <w:rsid w:val="004E681B"/>
    <w:rsid w:val="004E71FC"/>
    <w:rsid w:val="004F0644"/>
    <w:rsid w:val="004F0AE0"/>
    <w:rsid w:val="004F0BBB"/>
    <w:rsid w:val="004F1663"/>
    <w:rsid w:val="004F1C9C"/>
    <w:rsid w:val="004F1DE4"/>
    <w:rsid w:val="004F3059"/>
    <w:rsid w:val="004F4863"/>
    <w:rsid w:val="004F4B6B"/>
    <w:rsid w:val="004F576D"/>
    <w:rsid w:val="004F6959"/>
    <w:rsid w:val="004F7112"/>
    <w:rsid w:val="004F7E84"/>
    <w:rsid w:val="005002C6"/>
    <w:rsid w:val="005005C5"/>
    <w:rsid w:val="005005FF"/>
    <w:rsid w:val="00500E1A"/>
    <w:rsid w:val="00502981"/>
    <w:rsid w:val="00502B9F"/>
    <w:rsid w:val="0050408C"/>
    <w:rsid w:val="0050471E"/>
    <w:rsid w:val="00506619"/>
    <w:rsid w:val="005077ED"/>
    <w:rsid w:val="00507A4C"/>
    <w:rsid w:val="00507E97"/>
    <w:rsid w:val="0051262A"/>
    <w:rsid w:val="0051362A"/>
    <w:rsid w:val="00513706"/>
    <w:rsid w:val="005151C2"/>
    <w:rsid w:val="00517079"/>
    <w:rsid w:val="0051759C"/>
    <w:rsid w:val="00517DDD"/>
    <w:rsid w:val="00521692"/>
    <w:rsid w:val="005241DC"/>
    <w:rsid w:val="00524AC8"/>
    <w:rsid w:val="00525B21"/>
    <w:rsid w:val="0052738B"/>
    <w:rsid w:val="0052771D"/>
    <w:rsid w:val="00530092"/>
    <w:rsid w:val="00531947"/>
    <w:rsid w:val="005319C2"/>
    <w:rsid w:val="00533DFC"/>
    <w:rsid w:val="00535001"/>
    <w:rsid w:val="0053575E"/>
    <w:rsid w:val="005359BF"/>
    <w:rsid w:val="00536679"/>
    <w:rsid w:val="005403E4"/>
    <w:rsid w:val="00540AF0"/>
    <w:rsid w:val="00542F97"/>
    <w:rsid w:val="0054375E"/>
    <w:rsid w:val="005455B6"/>
    <w:rsid w:val="00546736"/>
    <w:rsid w:val="0054688A"/>
    <w:rsid w:val="00546D84"/>
    <w:rsid w:val="005471CE"/>
    <w:rsid w:val="00547F56"/>
    <w:rsid w:val="00551E90"/>
    <w:rsid w:val="0055358F"/>
    <w:rsid w:val="005535CF"/>
    <w:rsid w:val="00554830"/>
    <w:rsid w:val="0055702C"/>
    <w:rsid w:val="0056031F"/>
    <w:rsid w:val="005610BA"/>
    <w:rsid w:val="00562933"/>
    <w:rsid w:val="00562AA9"/>
    <w:rsid w:val="00562FCD"/>
    <w:rsid w:val="005636D8"/>
    <w:rsid w:val="00563F2B"/>
    <w:rsid w:val="00564B2D"/>
    <w:rsid w:val="00564D48"/>
    <w:rsid w:val="00565227"/>
    <w:rsid w:val="0056532C"/>
    <w:rsid w:val="00565A11"/>
    <w:rsid w:val="0056669E"/>
    <w:rsid w:val="0056679B"/>
    <w:rsid w:val="005704A8"/>
    <w:rsid w:val="005706A6"/>
    <w:rsid w:val="00570D55"/>
    <w:rsid w:val="00570E9A"/>
    <w:rsid w:val="00571745"/>
    <w:rsid w:val="00572B83"/>
    <w:rsid w:val="00572EC0"/>
    <w:rsid w:val="0057307A"/>
    <w:rsid w:val="00575178"/>
    <w:rsid w:val="0057536A"/>
    <w:rsid w:val="00577BB9"/>
    <w:rsid w:val="005809ED"/>
    <w:rsid w:val="00580B42"/>
    <w:rsid w:val="00581509"/>
    <w:rsid w:val="005821AB"/>
    <w:rsid w:val="00585388"/>
    <w:rsid w:val="005856E7"/>
    <w:rsid w:val="0059021B"/>
    <w:rsid w:val="005907F0"/>
    <w:rsid w:val="0059195F"/>
    <w:rsid w:val="00593560"/>
    <w:rsid w:val="00593FA8"/>
    <w:rsid w:val="005948A0"/>
    <w:rsid w:val="00594AF6"/>
    <w:rsid w:val="0059634E"/>
    <w:rsid w:val="0059669B"/>
    <w:rsid w:val="00596877"/>
    <w:rsid w:val="00596BDC"/>
    <w:rsid w:val="00596F76"/>
    <w:rsid w:val="005974E4"/>
    <w:rsid w:val="005975C2"/>
    <w:rsid w:val="005A012E"/>
    <w:rsid w:val="005A22AC"/>
    <w:rsid w:val="005A2FFA"/>
    <w:rsid w:val="005A303E"/>
    <w:rsid w:val="005A33C4"/>
    <w:rsid w:val="005A37E5"/>
    <w:rsid w:val="005A4AC1"/>
    <w:rsid w:val="005A4DB2"/>
    <w:rsid w:val="005A6809"/>
    <w:rsid w:val="005B00E6"/>
    <w:rsid w:val="005B3AFA"/>
    <w:rsid w:val="005B4246"/>
    <w:rsid w:val="005B51AF"/>
    <w:rsid w:val="005B6262"/>
    <w:rsid w:val="005B6505"/>
    <w:rsid w:val="005C1075"/>
    <w:rsid w:val="005C115B"/>
    <w:rsid w:val="005C19EB"/>
    <w:rsid w:val="005C372E"/>
    <w:rsid w:val="005C3797"/>
    <w:rsid w:val="005C4232"/>
    <w:rsid w:val="005C5DA1"/>
    <w:rsid w:val="005C76FC"/>
    <w:rsid w:val="005C7B00"/>
    <w:rsid w:val="005D10B5"/>
    <w:rsid w:val="005D1215"/>
    <w:rsid w:val="005D268B"/>
    <w:rsid w:val="005D3BDD"/>
    <w:rsid w:val="005D436E"/>
    <w:rsid w:val="005D43E9"/>
    <w:rsid w:val="005D5227"/>
    <w:rsid w:val="005D6A54"/>
    <w:rsid w:val="005D71E5"/>
    <w:rsid w:val="005D77E1"/>
    <w:rsid w:val="005E22ED"/>
    <w:rsid w:val="005E34DA"/>
    <w:rsid w:val="005E3B64"/>
    <w:rsid w:val="005E5332"/>
    <w:rsid w:val="005E5C2F"/>
    <w:rsid w:val="005E7B79"/>
    <w:rsid w:val="005F0730"/>
    <w:rsid w:val="005F1114"/>
    <w:rsid w:val="005F1412"/>
    <w:rsid w:val="005F1D8A"/>
    <w:rsid w:val="005F3FA2"/>
    <w:rsid w:val="005F4BA8"/>
    <w:rsid w:val="005F50C4"/>
    <w:rsid w:val="005F5F40"/>
    <w:rsid w:val="005F7825"/>
    <w:rsid w:val="00601DBD"/>
    <w:rsid w:val="00601E4C"/>
    <w:rsid w:val="0060253E"/>
    <w:rsid w:val="006031B5"/>
    <w:rsid w:val="00604B87"/>
    <w:rsid w:val="0060552E"/>
    <w:rsid w:val="00606EC5"/>
    <w:rsid w:val="00607095"/>
    <w:rsid w:val="00610448"/>
    <w:rsid w:val="006112E4"/>
    <w:rsid w:val="00612525"/>
    <w:rsid w:val="00614C05"/>
    <w:rsid w:val="00617141"/>
    <w:rsid w:val="0062115B"/>
    <w:rsid w:val="00622C66"/>
    <w:rsid w:val="00623781"/>
    <w:rsid w:val="00624DD4"/>
    <w:rsid w:val="00626DF0"/>
    <w:rsid w:val="006273C2"/>
    <w:rsid w:val="006303A5"/>
    <w:rsid w:val="00632619"/>
    <w:rsid w:val="006354E5"/>
    <w:rsid w:val="00635AAB"/>
    <w:rsid w:val="00635EBA"/>
    <w:rsid w:val="00636293"/>
    <w:rsid w:val="00636486"/>
    <w:rsid w:val="00636AA2"/>
    <w:rsid w:val="00636E2D"/>
    <w:rsid w:val="00637166"/>
    <w:rsid w:val="00640AAF"/>
    <w:rsid w:val="0064106F"/>
    <w:rsid w:val="00641491"/>
    <w:rsid w:val="00641850"/>
    <w:rsid w:val="00642CC6"/>
    <w:rsid w:val="00645E36"/>
    <w:rsid w:val="00646DDF"/>
    <w:rsid w:val="00651190"/>
    <w:rsid w:val="00651417"/>
    <w:rsid w:val="006523E1"/>
    <w:rsid w:val="00652B82"/>
    <w:rsid w:val="00653BC0"/>
    <w:rsid w:val="006540CA"/>
    <w:rsid w:val="00655858"/>
    <w:rsid w:val="0065672E"/>
    <w:rsid w:val="00660D69"/>
    <w:rsid w:val="00660FD1"/>
    <w:rsid w:val="006614D0"/>
    <w:rsid w:val="00662576"/>
    <w:rsid w:val="00662B85"/>
    <w:rsid w:val="00662CF9"/>
    <w:rsid w:val="00663578"/>
    <w:rsid w:val="00663DE6"/>
    <w:rsid w:val="00663E66"/>
    <w:rsid w:val="00664079"/>
    <w:rsid w:val="00664DFC"/>
    <w:rsid w:val="00670DE5"/>
    <w:rsid w:val="00676E71"/>
    <w:rsid w:val="00677CD0"/>
    <w:rsid w:val="00680C07"/>
    <w:rsid w:val="00682A05"/>
    <w:rsid w:val="00682CF7"/>
    <w:rsid w:val="00682D62"/>
    <w:rsid w:val="00683D3B"/>
    <w:rsid w:val="006854E3"/>
    <w:rsid w:val="006859D6"/>
    <w:rsid w:val="00685EEC"/>
    <w:rsid w:val="006862CE"/>
    <w:rsid w:val="0068752C"/>
    <w:rsid w:val="006901BF"/>
    <w:rsid w:val="00690B9C"/>
    <w:rsid w:val="00690BE4"/>
    <w:rsid w:val="00690E0B"/>
    <w:rsid w:val="00691380"/>
    <w:rsid w:val="00691E4B"/>
    <w:rsid w:val="00694ACF"/>
    <w:rsid w:val="00695838"/>
    <w:rsid w:val="00696847"/>
    <w:rsid w:val="006A0420"/>
    <w:rsid w:val="006A054A"/>
    <w:rsid w:val="006A0DC9"/>
    <w:rsid w:val="006A123D"/>
    <w:rsid w:val="006A155B"/>
    <w:rsid w:val="006A1E69"/>
    <w:rsid w:val="006A342D"/>
    <w:rsid w:val="006A36AA"/>
    <w:rsid w:val="006A399B"/>
    <w:rsid w:val="006A3AA9"/>
    <w:rsid w:val="006A4605"/>
    <w:rsid w:val="006A4AE4"/>
    <w:rsid w:val="006A4C07"/>
    <w:rsid w:val="006A5308"/>
    <w:rsid w:val="006A5D68"/>
    <w:rsid w:val="006A768C"/>
    <w:rsid w:val="006A7C6F"/>
    <w:rsid w:val="006B09C9"/>
    <w:rsid w:val="006B0CFB"/>
    <w:rsid w:val="006B3586"/>
    <w:rsid w:val="006B36F7"/>
    <w:rsid w:val="006B43E4"/>
    <w:rsid w:val="006B53C7"/>
    <w:rsid w:val="006B59FB"/>
    <w:rsid w:val="006B672A"/>
    <w:rsid w:val="006C0385"/>
    <w:rsid w:val="006C15D1"/>
    <w:rsid w:val="006C326B"/>
    <w:rsid w:val="006C4500"/>
    <w:rsid w:val="006C49F6"/>
    <w:rsid w:val="006C554B"/>
    <w:rsid w:val="006D017B"/>
    <w:rsid w:val="006D176B"/>
    <w:rsid w:val="006D2C4B"/>
    <w:rsid w:val="006D35D4"/>
    <w:rsid w:val="006D3724"/>
    <w:rsid w:val="006D4DB6"/>
    <w:rsid w:val="006D4EE0"/>
    <w:rsid w:val="006D54A8"/>
    <w:rsid w:val="006D68BF"/>
    <w:rsid w:val="006E076F"/>
    <w:rsid w:val="006E23D1"/>
    <w:rsid w:val="006E25B8"/>
    <w:rsid w:val="006E37DA"/>
    <w:rsid w:val="006E4238"/>
    <w:rsid w:val="006E455D"/>
    <w:rsid w:val="006E4C39"/>
    <w:rsid w:val="006E6428"/>
    <w:rsid w:val="006E6A8A"/>
    <w:rsid w:val="006E6AF3"/>
    <w:rsid w:val="006E70F9"/>
    <w:rsid w:val="006F02DF"/>
    <w:rsid w:val="006F0ED0"/>
    <w:rsid w:val="006F3ABB"/>
    <w:rsid w:val="006F3F88"/>
    <w:rsid w:val="006F4538"/>
    <w:rsid w:val="006F48DA"/>
    <w:rsid w:val="006F52DF"/>
    <w:rsid w:val="006F54B9"/>
    <w:rsid w:val="006F7379"/>
    <w:rsid w:val="007011D1"/>
    <w:rsid w:val="00701468"/>
    <w:rsid w:val="00702180"/>
    <w:rsid w:val="00703BF8"/>
    <w:rsid w:val="00704070"/>
    <w:rsid w:val="00704DDD"/>
    <w:rsid w:val="007057A9"/>
    <w:rsid w:val="00706A7A"/>
    <w:rsid w:val="00706B02"/>
    <w:rsid w:val="00706F90"/>
    <w:rsid w:val="00707235"/>
    <w:rsid w:val="007100BB"/>
    <w:rsid w:val="007103F5"/>
    <w:rsid w:val="007105D3"/>
    <w:rsid w:val="007109A8"/>
    <w:rsid w:val="007124AB"/>
    <w:rsid w:val="00713C9A"/>
    <w:rsid w:val="00715395"/>
    <w:rsid w:val="0071569A"/>
    <w:rsid w:val="00715FD8"/>
    <w:rsid w:val="007204CC"/>
    <w:rsid w:val="007209B7"/>
    <w:rsid w:val="00722307"/>
    <w:rsid w:val="0072294C"/>
    <w:rsid w:val="00722BB7"/>
    <w:rsid w:val="007241E4"/>
    <w:rsid w:val="00724A87"/>
    <w:rsid w:val="00725554"/>
    <w:rsid w:val="007257C2"/>
    <w:rsid w:val="00731625"/>
    <w:rsid w:val="00731E57"/>
    <w:rsid w:val="007347F4"/>
    <w:rsid w:val="00735668"/>
    <w:rsid w:val="007356BC"/>
    <w:rsid w:val="0074198A"/>
    <w:rsid w:val="00742135"/>
    <w:rsid w:val="00742D19"/>
    <w:rsid w:val="00742E97"/>
    <w:rsid w:val="00744E79"/>
    <w:rsid w:val="00744FFF"/>
    <w:rsid w:val="00746354"/>
    <w:rsid w:val="00746589"/>
    <w:rsid w:val="0075092D"/>
    <w:rsid w:val="00752DDC"/>
    <w:rsid w:val="00754B24"/>
    <w:rsid w:val="007550A9"/>
    <w:rsid w:val="007550D6"/>
    <w:rsid w:val="00757252"/>
    <w:rsid w:val="007605FA"/>
    <w:rsid w:val="00761BD8"/>
    <w:rsid w:val="00761E4E"/>
    <w:rsid w:val="00761FE7"/>
    <w:rsid w:val="00764B2F"/>
    <w:rsid w:val="007652E1"/>
    <w:rsid w:val="00765A60"/>
    <w:rsid w:val="0076636F"/>
    <w:rsid w:val="00767B20"/>
    <w:rsid w:val="00767C20"/>
    <w:rsid w:val="007703CE"/>
    <w:rsid w:val="00771AEF"/>
    <w:rsid w:val="00775274"/>
    <w:rsid w:val="0077599D"/>
    <w:rsid w:val="00775F2C"/>
    <w:rsid w:val="00784D65"/>
    <w:rsid w:val="00785B2A"/>
    <w:rsid w:val="00786D53"/>
    <w:rsid w:val="00787E1A"/>
    <w:rsid w:val="007900FD"/>
    <w:rsid w:val="0079085A"/>
    <w:rsid w:val="007923F7"/>
    <w:rsid w:val="00792597"/>
    <w:rsid w:val="00792BB9"/>
    <w:rsid w:val="00793AC8"/>
    <w:rsid w:val="00793FF2"/>
    <w:rsid w:val="0079443F"/>
    <w:rsid w:val="007954F1"/>
    <w:rsid w:val="007959E2"/>
    <w:rsid w:val="00796407"/>
    <w:rsid w:val="00796C38"/>
    <w:rsid w:val="007A133C"/>
    <w:rsid w:val="007A1519"/>
    <w:rsid w:val="007A1992"/>
    <w:rsid w:val="007A2585"/>
    <w:rsid w:val="007A261B"/>
    <w:rsid w:val="007A43AD"/>
    <w:rsid w:val="007A5629"/>
    <w:rsid w:val="007A5F06"/>
    <w:rsid w:val="007A6BEA"/>
    <w:rsid w:val="007A7615"/>
    <w:rsid w:val="007A7B38"/>
    <w:rsid w:val="007B0A46"/>
    <w:rsid w:val="007B10F4"/>
    <w:rsid w:val="007B2073"/>
    <w:rsid w:val="007B2FFE"/>
    <w:rsid w:val="007B302D"/>
    <w:rsid w:val="007B32FE"/>
    <w:rsid w:val="007B395B"/>
    <w:rsid w:val="007B420B"/>
    <w:rsid w:val="007B501B"/>
    <w:rsid w:val="007B50B5"/>
    <w:rsid w:val="007B6EB2"/>
    <w:rsid w:val="007B777A"/>
    <w:rsid w:val="007B78C8"/>
    <w:rsid w:val="007C00BF"/>
    <w:rsid w:val="007C0664"/>
    <w:rsid w:val="007C0C29"/>
    <w:rsid w:val="007C0F80"/>
    <w:rsid w:val="007C2328"/>
    <w:rsid w:val="007C5193"/>
    <w:rsid w:val="007C5945"/>
    <w:rsid w:val="007C6202"/>
    <w:rsid w:val="007C656A"/>
    <w:rsid w:val="007C7A9D"/>
    <w:rsid w:val="007D0232"/>
    <w:rsid w:val="007D186C"/>
    <w:rsid w:val="007D40AA"/>
    <w:rsid w:val="007D5620"/>
    <w:rsid w:val="007D59B3"/>
    <w:rsid w:val="007D5E2B"/>
    <w:rsid w:val="007D70DA"/>
    <w:rsid w:val="007E018E"/>
    <w:rsid w:val="007E0246"/>
    <w:rsid w:val="007E0D63"/>
    <w:rsid w:val="007E14E5"/>
    <w:rsid w:val="007E2268"/>
    <w:rsid w:val="007E22C2"/>
    <w:rsid w:val="007E2BDC"/>
    <w:rsid w:val="007E4FCD"/>
    <w:rsid w:val="007E5391"/>
    <w:rsid w:val="007E6F51"/>
    <w:rsid w:val="007E754A"/>
    <w:rsid w:val="007E7A3E"/>
    <w:rsid w:val="007F0EF1"/>
    <w:rsid w:val="007F3EE9"/>
    <w:rsid w:val="007F5D64"/>
    <w:rsid w:val="007F65BF"/>
    <w:rsid w:val="00800B86"/>
    <w:rsid w:val="0080157A"/>
    <w:rsid w:val="00802863"/>
    <w:rsid w:val="00803932"/>
    <w:rsid w:val="00803BB1"/>
    <w:rsid w:val="00803EB1"/>
    <w:rsid w:val="00804DB3"/>
    <w:rsid w:val="00806E50"/>
    <w:rsid w:val="0080780C"/>
    <w:rsid w:val="0081098D"/>
    <w:rsid w:val="00811B7B"/>
    <w:rsid w:val="00812BA3"/>
    <w:rsid w:val="00814393"/>
    <w:rsid w:val="0081496E"/>
    <w:rsid w:val="00814DEA"/>
    <w:rsid w:val="00815A49"/>
    <w:rsid w:val="008171B2"/>
    <w:rsid w:val="008171FC"/>
    <w:rsid w:val="00817F7A"/>
    <w:rsid w:val="00820426"/>
    <w:rsid w:val="00821560"/>
    <w:rsid w:val="00822646"/>
    <w:rsid w:val="00822BD6"/>
    <w:rsid w:val="00823497"/>
    <w:rsid w:val="00823B06"/>
    <w:rsid w:val="0082418C"/>
    <w:rsid w:val="008242B1"/>
    <w:rsid w:val="00825B65"/>
    <w:rsid w:val="00826410"/>
    <w:rsid w:val="00826881"/>
    <w:rsid w:val="00827436"/>
    <w:rsid w:val="0082790D"/>
    <w:rsid w:val="008339E8"/>
    <w:rsid w:val="0083417A"/>
    <w:rsid w:val="00840379"/>
    <w:rsid w:val="00840418"/>
    <w:rsid w:val="00840B2F"/>
    <w:rsid w:val="00841239"/>
    <w:rsid w:val="008417AC"/>
    <w:rsid w:val="0084208F"/>
    <w:rsid w:val="00846820"/>
    <w:rsid w:val="00847691"/>
    <w:rsid w:val="00847F84"/>
    <w:rsid w:val="00851DEA"/>
    <w:rsid w:val="00851EF1"/>
    <w:rsid w:val="00853223"/>
    <w:rsid w:val="00853B81"/>
    <w:rsid w:val="00854723"/>
    <w:rsid w:val="00854D5F"/>
    <w:rsid w:val="00854EFA"/>
    <w:rsid w:val="00855A0C"/>
    <w:rsid w:val="00855D64"/>
    <w:rsid w:val="008560AF"/>
    <w:rsid w:val="00856FB6"/>
    <w:rsid w:val="0085720A"/>
    <w:rsid w:val="00857CD5"/>
    <w:rsid w:val="008607E0"/>
    <w:rsid w:val="00860C28"/>
    <w:rsid w:val="00860EB7"/>
    <w:rsid w:val="00861504"/>
    <w:rsid w:val="00862F62"/>
    <w:rsid w:val="0086333E"/>
    <w:rsid w:val="00863828"/>
    <w:rsid w:val="00863CEE"/>
    <w:rsid w:val="00864021"/>
    <w:rsid w:val="0086408C"/>
    <w:rsid w:val="00865D46"/>
    <w:rsid w:val="00867768"/>
    <w:rsid w:val="00870E78"/>
    <w:rsid w:val="00871493"/>
    <w:rsid w:val="00871C56"/>
    <w:rsid w:val="008755AA"/>
    <w:rsid w:val="008765BF"/>
    <w:rsid w:val="00876674"/>
    <w:rsid w:val="00876D5E"/>
    <w:rsid w:val="0088237B"/>
    <w:rsid w:val="008836FC"/>
    <w:rsid w:val="008837AA"/>
    <w:rsid w:val="00883A02"/>
    <w:rsid w:val="00883CBE"/>
    <w:rsid w:val="00884259"/>
    <w:rsid w:val="00886864"/>
    <w:rsid w:val="00886BA5"/>
    <w:rsid w:val="00887D73"/>
    <w:rsid w:val="0089114E"/>
    <w:rsid w:val="008912CE"/>
    <w:rsid w:val="008917BF"/>
    <w:rsid w:val="00892706"/>
    <w:rsid w:val="008933CB"/>
    <w:rsid w:val="0089381D"/>
    <w:rsid w:val="00893AEB"/>
    <w:rsid w:val="008948B1"/>
    <w:rsid w:val="00894A9D"/>
    <w:rsid w:val="00896184"/>
    <w:rsid w:val="008965C7"/>
    <w:rsid w:val="00897417"/>
    <w:rsid w:val="008A1BF8"/>
    <w:rsid w:val="008A3C6F"/>
    <w:rsid w:val="008A4500"/>
    <w:rsid w:val="008A453D"/>
    <w:rsid w:val="008A4A3E"/>
    <w:rsid w:val="008A535F"/>
    <w:rsid w:val="008A5B08"/>
    <w:rsid w:val="008A679F"/>
    <w:rsid w:val="008A6997"/>
    <w:rsid w:val="008A7424"/>
    <w:rsid w:val="008A769F"/>
    <w:rsid w:val="008B03EB"/>
    <w:rsid w:val="008B2566"/>
    <w:rsid w:val="008B301A"/>
    <w:rsid w:val="008B3A1D"/>
    <w:rsid w:val="008B4BC6"/>
    <w:rsid w:val="008B51D8"/>
    <w:rsid w:val="008B5967"/>
    <w:rsid w:val="008B712B"/>
    <w:rsid w:val="008B7A68"/>
    <w:rsid w:val="008C034E"/>
    <w:rsid w:val="008C054E"/>
    <w:rsid w:val="008C20F4"/>
    <w:rsid w:val="008C7A4B"/>
    <w:rsid w:val="008C7A96"/>
    <w:rsid w:val="008D004B"/>
    <w:rsid w:val="008D0125"/>
    <w:rsid w:val="008D0C2C"/>
    <w:rsid w:val="008D0D0B"/>
    <w:rsid w:val="008D1179"/>
    <w:rsid w:val="008D2385"/>
    <w:rsid w:val="008D36C8"/>
    <w:rsid w:val="008D39A7"/>
    <w:rsid w:val="008D3F70"/>
    <w:rsid w:val="008D4203"/>
    <w:rsid w:val="008D4CE3"/>
    <w:rsid w:val="008D5CF5"/>
    <w:rsid w:val="008D6EBB"/>
    <w:rsid w:val="008E0985"/>
    <w:rsid w:val="008E161B"/>
    <w:rsid w:val="008E2612"/>
    <w:rsid w:val="008E309C"/>
    <w:rsid w:val="008E3BEF"/>
    <w:rsid w:val="008E4EDF"/>
    <w:rsid w:val="008E5B4D"/>
    <w:rsid w:val="008E6BD5"/>
    <w:rsid w:val="008F0349"/>
    <w:rsid w:val="008F1275"/>
    <w:rsid w:val="008F3DEF"/>
    <w:rsid w:val="008F3E6B"/>
    <w:rsid w:val="008F40AA"/>
    <w:rsid w:val="008F4237"/>
    <w:rsid w:val="008F4FA7"/>
    <w:rsid w:val="008F50A2"/>
    <w:rsid w:val="008F5336"/>
    <w:rsid w:val="008F6145"/>
    <w:rsid w:val="008F7966"/>
    <w:rsid w:val="00901984"/>
    <w:rsid w:val="00902B18"/>
    <w:rsid w:val="00902BEA"/>
    <w:rsid w:val="00903223"/>
    <w:rsid w:val="009036C8"/>
    <w:rsid w:val="00903E8C"/>
    <w:rsid w:val="0090502B"/>
    <w:rsid w:val="00905CDB"/>
    <w:rsid w:val="0090704D"/>
    <w:rsid w:val="00907709"/>
    <w:rsid w:val="00907C63"/>
    <w:rsid w:val="00910691"/>
    <w:rsid w:val="009114E2"/>
    <w:rsid w:val="00913422"/>
    <w:rsid w:val="00914C64"/>
    <w:rsid w:val="009166D8"/>
    <w:rsid w:val="00917364"/>
    <w:rsid w:val="00920658"/>
    <w:rsid w:val="00922952"/>
    <w:rsid w:val="009234A3"/>
    <w:rsid w:val="009238B3"/>
    <w:rsid w:val="0092433D"/>
    <w:rsid w:val="00924E70"/>
    <w:rsid w:val="00925D9E"/>
    <w:rsid w:val="00925DA3"/>
    <w:rsid w:val="00926168"/>
    <w:rsid w:val="00926C14"/>
    <w:rsid w:val="00927086"/>
    <w:rsid w:val="00927714"/>
    <w:rsid w:val="00930E2F"/>
    <w:rsid w:val="00931AB1"/>
    <w:rsid w:val="00933CC8"/>
    <w:rsid w:val="00936018"/>
    <w:rsid w:val="0093654B"/>
    <w:rsid w:val="00943001"/>
    <w:rsid w:val="00943948"/>
    <w:rsid w:val="00944910"/>
    <w:rsid w:val="00945EEC"/>
    <w:rsid w:val="00950050"/>
    <w:rsid w:val="0095011A"/>
    <w:rsid w:val="00953A3F"/>
    <w:rsid w:val="009540E1"/>
    <w:rsid w:val="00954C78"/>
    <w:rsid w:val="009567E9"/>
    <w:rsid w:val="00957DA0"/>
    <w:rsid w:val="00960246"/>
    <w:rsid w:val="00960CA4"/>
    <w:rsid w:val="009613A9"/>
    <w:rsid w:val="009617A3"/>
    <w:rsid w:val="0096312D"/>
    <w:rsid w:val="00963407"/>
    <w:rsid w:val="009676C3"/>
    <w:rsid w:val="00967B87"/>
    <w:rsid w:val="00967F8A"/>
    <w:rsid w:val="00970B7C"/>
    <w:rsid w:val="00970E00"/>
    <w:rsid w:val="00971223"/>
    <w:rsid w:val="0097180A"/>
    <w:rsid w:val="00972237"/>
    <w:rsid w:val="00972B77"/>
    <w:rsid w:val="009733C0"/>
    <w:rsid w:val="00973E13"/>
    <w:rsid w:val="00974255"/>
    <w:rsid w:val="00974E80"/>
    <w:rsid w:val="009751A2"/>
    <w:rsid w:val="009779E3"/>
    <w:rsid w:val="00980E08"/>
    <w:rsid w:val="009812FD"/>
    <w:rsid w:val="00981A8F"/>
    <w:rsid w:val="00983E69"/>
    <w:rsid w:val="00986FFF"/>
    <w:rsid w:val="00987D2F"/>
    <w:rsid w:val="00992EED"/>
    <w:rsid w:val="00993A2B"/>
    <w:rsid w:val="00993AB7"/>
    <w:rsid w:val="00994FA9"/>
    <w:rsid w:val="00995411"/>
    <w:rsid w:val="00995554"/>
    <w:rsid w:val="009957D2"/>
    <w:rsid w:val="00996134"/>
    <w:rsid w:val="00996C34"/>
    <w:rsid w:val="009A0BC5"/>
    <w:rsid w:val="009A2961"/>
    <w:rsid w:val="009A39B8"/>
    <w:rsid w:val="009A4A68"/>
    <w:rsid w:val="009A55AA"/>
    <w:rsid w:val="009A5E02"/>
    <w:rsid w:val="009A60A4"/>
    <w:rsid w:val="009A6112"/>
    <w:rsid w:val="009A7983"/>
    <w:rsid w:val="009B063F"/>
    <w:rsid w:val="009B075D"/>
    <w:rsid w:val="009B0819"/>
    <w:rsid w:val="009B08DB"/>
    <w:rsid w:val="009B2635"/>
    <w:rsid w:val="009B265D"/>
    <w:rsid w:val="009B4002"/>
    <w:rsid w:val="009B40BB"/>
    <w:rsid w:val="009B53E1"/>
    <w:rsid w:val="009C016A"/>
    <w:rsid w:val="009C0250"/>
    <w:rsid w:val="009C0ABF"/>
    <w:rsid w:val="009C14EA"/>
    <w:rsid w:val="009C2299"/>
    <w:rsid w:val="009C2BE3"/>
    <w:rsid w:val="009C3DED"/>
    <w:rsid w:val="009C4688"/>
    <w:rsid w:val="009C49C0"/>
    <w:rsid w:val="009C6638"/>
    <w:rsid w:val="009D00AA"/>
    <w:rsid w:val="009D1858"/>
    <w:rsid w:val="009D265E"/>
    <w:rsid w:val="009D2761"/>
    <w:rsid w:val="009D2BA9"/>
    <w:rsid w:val="009D3D5A"/>
    <w:rsid w:val="009D4816"/>
    <w:rsid w:val="009D489D"/>
    <w:rsid w:val="009D4F41"/>
    <w:rsid w:val="009D5EE6"/>
    <w:rsid w:val="009D65D0"/>
    <w:rsid w:val="009D757C"/>
    <w:rsid w:val="009E056F"/>
    <w:rsid w:val="009E132F"/>
    <w:rsid w:val="009E138D"/>
    <w:rsid w:val="009F1143"/>
    <w:rsid w:val="009F1A05"/>
    <w:rsid w:val="009F28A7"/>
    <w:rsid w:val="009F35E0"/>
    <w:rsid w:val="009F3ACA"/>
    <w:rsid w:val="009F42F3"/>
    <w:rsid w:val="009F64AA"/>
    <w:rsid w:val="009F7062"/>
    <w:rsid w:val="009F76D0"/>
    <w:rsid w:val="009F7E54"/>
    <w:rsid w:val="00A00AFA"/>
    <w:rsid w:val="00A00C3A"/>
    <w:rsid w:val="00A01890"/>
    <w:rsid w:val="00A01F81"/>
    <w:rsid w:val="00A02D86"/>
    <w:rsid w:val="00A04AEE"/>
    <w:rsid w:val="00A04B58"/>
    <w:rsid w:val="00A062C8"/>
    <w:rsid w:val="00A10D4E"/>
    <w:rsid w:val="00A1105F"/>
    <w:rsid w:val="00A15226"/>
    <w:rsid w:val="00A16F96"/>
    <w:rsid w:val="00A1748A"/>
    <w:rsid w:val="00A20018"/>
    <w:rsid w:val="00A205C6"/>
    <w:rsid w:val="00A209C1"/>
    <w:rsid w:val="00A2260A"/>
    <w:rsid w:val="00A23307"/>
    <w:rsid w:val="00A23795"/>
    <w:rsid w:val="00A24A4B"/>
    <w:rsid w:val="00A24C8E"/>
    <w:rsid w:val="00A260AE"/>
    <w:rsid w:val="00A26A6A"/>
    <w:rsid w:val="00A305EB"/>
    <w:rsid w:val="00A30AA2"/>
    <w:rsid w:val="00A32B42"/>
    <w:rsid w:val="00A33CB3"/>
    <w:rsid w:val="00A34C89"/>
    <w:rsid w:val="00A3522D"/>
    <w:rsid w:val="00A3638B"/>
    <w:rsid w:val="00A36755"/>
    <w:rsid w:val="00A4087C"/>
    <w:rsid w:val="00A41061"/>
    <w:rsid w:val="00A4171D"/>
    <w:rsid w:val="00A421F5"/>
    <w:rsid w:val="00A424E5"/>
    <w:rsid w:val="00A42A11"/>
    <w:rsid w:val="00A42E35"/>
    <w:rsid w:val="00A4365D"/>
    <w:rsid w:val="00A4501A"/>
    <w:rsid w:val="00A45A4A"/>
    <w:rsid w:val="00A45C24"/>
    <w:rsid w:val="00A463BC"/>
    <w:rsid w:val="00A50545"/>
    <w:rsid w:val="00A508CA"/>
    <w:rsid w:val="00A51B1B"/>
    <w:rsid w:val="00A52491"/>
    <w:rsid w:val="00A52A37"/>
    <w:rsid w:val="00A53026"/>
    <w:rsid w:val="00A53EDA"/>
    <w:rsid w:val="00A55693"/>
    <w:rsid w:val="00A55BC0"/>
    <w:rsid w:val="00A56720"/>
    <w:rsid w:val="00A577D5"/>
    <w:rsid w:val="00A61BC3"/>
    <w:rsid w:val="00A62F6F"/>
    <w:rsid w:val="00A62FA9"/>
    <w:rsid w:val="00A630CE"/>
    <w:rsid w:val="00A63C00"/>
    <w:rsid w:val="00A654DC"/>
    <w:rsid w:val="00A65536"/>
    <w:rsid w:val="00A6672C"/>
    <w:rsid w:val="00A667B3"/>
    <w:rsid w:val="00A672D9"/>
    <w:rsid w:val="00A67861"/>
    <w:rsid w:val="00A70091"/>
    <w:rsid w:val="00A7227A"/>
    <w:rsid w:val="00A72ADE"/>
    <w:rsid w:val="00A73204"/>
    <w:rsid w:val="00A750AA"/>
    <w:rsid w:val="00A750AB"/>
    <w:rsid w:val="00A75F20"/>
    <w:rsid w:val="00A80B72"/>
    <w:rsid w:val="00A81571"/>
    <w:rsid w:val="00A81629"/>
    <w:rsid w:val="00A823DB"/>
    <w:rsid w:val="00A8327B"/>
    <w:rsid w:val="00A839D9"/>
    <w:rsid w:val="00A848C5"/>
    <w:rsid w:val="00A86EF9"/>
    <w:rsid w:val="00A86F85"/>
    <w:rsid w:val="00A87CED"/>
    <w:rsid w:val="00A91A43"/>
    <w:rsid w:val="00A958FC"/>
    <w:rsid w:val="00A965BF"/>
    <w:rsid w:val="00AA034A"/>
    <w:rsid w:val="00AA1228"/>
    <w:rsid w:val="00AA3155"/>
    <w:rsid w:val="00AA6004"/>
    <w:rsid w:val="00AA6396"/>
    <w:rsid w:val="00AA6867"/>
    <w:rsid w:val="00AB0F2A"/>
    <w:rsid w:val="00AB143D"/>
    <w:rsid w:val="00AB3E0E"/>
    <w:rsid w:val="00AB41EA"/>
    <w:rsid w:val="00AB4B88"/>
    <w:rsid w:val="00AB5E4B"/>
    <w:rsid w:val="00AC053B"/>
    <w:rsid w:val="00AC0C84"/>
    <w:rsid w:val="00AC2444"/>
    <w:rsid w:val="00AC4218"/>
    <w:rsid w:val="00AC552B"/>
    <w:rsid w:val="00AC67F2"/>
    <w:rsid w:val="00AC6A49"/>
    <w:rsid w:val="00AC6C1B"/>
    <w:rsid w:val="00AD0980"/>
    <w:rsid w:val="00AD14A1"/>
    <w:rsid w:val="00AD1959"/>
    <w:rsid w:val="00AD2179"/>
    <w:rsid w:val="00AD21F6"/>
    <w:rsid w:val="00AD24B2"/>
    <w:rsid w:val="00AD26B0"/>
    <w:rsid w:val="00AD2B7F"/>
    <w:rsid w:val="00AD3BD1"/>
    <w:rsid w:val="00AD4A88"/>
    <w:rsid w:val="00AD5646"/>
    <w:rsid w:val="00AD63F3"/>
    <w:rsid w:val="00AD6C67"/>
    <w:rsid w:val="00AD7798"/>
    <w:rsid w:val="00AE16FD"/>
    <w:rsid w:val="00AE346E"/>
    <w:rsid w:val="00AE3BCF"/>
    <w:rsid w:val="00AE51C3"/>
    <w:rsid w:val="00AE6676"/>
    <w:rsid w:val="00AE7080"/>
    <w:rsid w:val="00AF0461"/>
    <w:rsid w:val="00AF0AA2"/>
    <w:rsid w:val="00AF1525"/>
    <w:rsid w:val="00AF1695"/>
    <w:rsid w:val="00AF2DCD"/>
    <w:rsid w:val="00AF3C14"/>
    <w:rsid w:val="00AF3F94"/>
    <w:rsid w:val="00AF587E"/>
    <w:rsid w:val="00AF62D9"/>
    <w:rsid w:val="00AF7F7F"/>
    <w:rsid w:val="00B002C3"/>
    <w:rsid w:val="00B00952"/>
    <w:rsid w:val="00B00D2E"/>
    <w:rsid w:val="00B00E29"/>
    <w:rsid w:val="00B039F6"/>
    <w:rsid w:val="00B043F3"/>
    <w:rsid w:val="00B046D9"/>
    <w:rsid w:val="00B06792"/>
    <w:rsid w:val="00B069B3"/>
    <w:rsid w:val="00B07278"/>
    <w:rsid w:val="00B07CCE"/>
    <w:rsid w:val="00B07D2A"/>
    <w:rsid w:val="00B07F4D"/>
    <w:rsid w:val="00B11107"/>
    <w:rsid w:val="00B152E0"/>
    <w:rsid w:val="00B1617B"/>
    <w:rsid w:val="00B164A2"/>
    <w:rsid w:val="00B166E8"/>
    <w:rsid w:val="00B1735C"/>
    <w:rsid w:val="00B1779D"/>
    <w:rsid w:val="00B17D31"/>
    <w:rsid w:val="00B20175"/>
    <w:rsid w:val="00B209E4"/>
    <w:rsid w:val="00B2236D"/>
    <w:rsid w:val="00B23C06"/>
    <w:rsid w:val="00B24CA7"/>
    <w:rsid w:val="00B264BD"/>
    <w:rsid w:val="00B26A9B"/>
    <w:rsid w:val="00B26B04"/>
    <w:rsid w:val="00B272C4"/>
    <w:rsid w:val="00B2780C"/>
    <w:rsid w:val="00B304A2"/>
    <w:rsid w:val="00B31054"/>
    <w:rsid w:val="00B31984"/>
    <w:rsid w:val="00B34C48"/>
    <w:rsid w:val="00B34D39"/>
    <w:rsid w:val="00B37583"/>
    <w:rsid w:val="00B37DBF"/>
    <w:rsid w:val="00B40FB9"/>
    <w:rsid w:val="00B41634"/>
    <w:rsid w:val="00B43CFA"/>
    <w:rsid w:val="00B43D3B"/>
    <w:rsid w:val="00B450B8"/>
    <w:rsid w:val="00B45394"/>
    <w:rsid w:val="00B46014"/>
    <w:rsid w:val="00B4763B"/>
    <w:rsid w:val="00B479A5"/>
    <w:rsid w:val="00B500EA"/>
    <w:rsid w:val="00B51437"/>
    <w:rsid w:val="00B538AD"/>
    <w:rsid w:val="00B53D93"/>
    <w:rsid w:val="00B5415E"/>
    <w:rsid w:val="00B55624"/>
    <w:rsid w:val="00B569E6"/>
    <w:rsid w:val="00B57371"/>
    <w:rsid w:val="00B61145"/>
    <w:rsid w:val="00B63798"/>
    <w:rsid w:val="00B643F5"/>
    <w:rsid w:val="00B6451F"/>
    <w:rsid w:val="00B65182"/>
    <w:rsid w:val="00B65B69"/>
    <w:rsid w:val="00B65D0C"/>
    <w:rsid w:val="00B6602F"/>
    <w:rsid w:val="00B6746B"/>
    <w:rsid w:val="00B67E79"/>
    <w:rsid w:val="00B70022"/>
    <w:rsid w:val="00B701EF"/>
    <w:rsid w:val="00B7120A"/>
    <w:rsid w:val="00B714BF"/>
    <w:rsid w:val="00B71A2C"/>
    <w:rsid w:val="00B71DA5"/>
    <w:rsid w:val="00B73550"/>
    <w:rsid w:val="00B736F2"/>
    <w:rsid w:val="00B7444D"/>
    <w:rsid w:val="00B748AD"/>
    <w:rsid w:val="00B77161"/>
    <w:rsid w:val="00B7727F"/>
    <w:rsid w:val="00B7784F"/>
    <w:rsid w:val="00B801C4"/>
    <w:rsid w:val="00B803CF"/>
    <w:rsid w:val="00B817D9"/>
    <w:rsid w:val="00B81DF1"/>
    <w:rsid w:val="00B83B8C"/>
    <w:rsid w:val="00B8419B"/>
    <w:rsid w:val="00B847C0"/>
    <w:rsid w:val="00B85DAF"/>
    <w:rsid w:val="00B90E5B"/>
    <w:rsid w:val="00B92675"/>
    <w:rsid w:val="00B9442B"/>
    <w:rsid w:val="00B94CFB"/>
    <w:rsid w:val="00B97E67"/>
    <w:rsid w:val="00BA018F"/>
    <w:rsid w:val="00BA0812"/>
    <w:rsid w:val="00BA1D72"/>
    <w:rsid w:val="00BA3BFE"/>
    <w:rsid w:val="00BA4B29"/>
    <w:rsid w:val="00BA4E2F"/>
    <w:rsid w:val="00BA57ED"/>
    <w:rsid w:val="00BA5BCB"/>
    <w:rsid w:val="00BA6CCB"/>
    <w:rsid w:val="00BA6D8F"/>
    <w:rsid w:val="00BA79BA"/>
    <w:rsid w:val="00BB2F1A"/>
    <w:rsid w:val="00BB42BB"/>
    <w:rsid w:val="00BB452E"/>
    <w:rsid w:val="00BB4E97"/>
    <w:rsid w:val="00BB5C81"/>
    <w:rsid w:val="00BB66BC"/>
    <w:rsid w:val="00BC0EF6"/>
    <w:rsid w:val="00BC0FFD"/>
    <w:rsid w:val="00BC1A72"/>
    <w:rsid w:val="00BC2A04"/>
    <w:rsid w:val="00BC2FEE"/>
    <w:rsid w:val="00BC42AA"/>
    <w:rsid w:val="00BC6098"/>
    <w:rsid w:val="00BD09BA"/>
    <w:rsid w:val="00BD1F35"/>
    <w:rsid w:val="00BD32F3"/>
    <w:rsid w:val="00BD55A0"/>
    <w:rsid w:val="00BD62C1"/>
    <w:rsid w:val="00BD6330"/>
    <w:rsid w:val="00BD6E2E"/>
    <w:rsid w:val="00BD6F4D"/>
    <w:rsid w:val="00BD7129"/>
    <w:rsid w:val="00BE1594"/>
    <w:rsid w:val="00BE256A"/>
    <w:rsid w:val="00BE3E39"/>
    <w:rsid w:val="00BE592F"/>
    <w:rsid w:val="00BE692D"/>
    <w:rsid w:val="00BF0E5A"/>
    <w:rsid w:val="00BF3524"/>
    <w:rsid w:val="00BF35C4"/>
    <w:rsid w:val="00BF3960"/>
    <w:rsid w:val="00BF48EF"/>
    <w:rsid w:val="00BF50F6"/>
    <w:rsid w:val="00BF64A6"/>
    <w:rsid w:val="00BF6693"/>
    <w:rsid w:val="00BF6773"/>
    <w:rsid w:val="00BF71A1"/>
    <w:rsid w:val="00BF7BA3"/>
    <w:rsid w:val="00BF7D14"/>
    <w:rsid w:val="00C01290"/>
    <w:rsid w:val="00C0158B"/>
    <w:rsid w:val="00C020CE"/>
    <w:rsid w:val="00C02B93"/>
    <w:rsid w:val="00C03F55"/>
    <w:rsid w:val="00C062F4"/>
    <w:rsid w:val="00C07C54"/>
    <w:rsid w:val="00C10050"/>
    <w:rsid w:val="00C10650"/>
    <w:rsid w:val="00C10E07"/>
    <w:rsid w:val="00C112DD"/>
    <w:rsid w:val="00C1237D"/>
    <w:rsid w:val="00C12AFB"/>
    <w:rsid w:val="00C13316"/>
    <w:rsid w:val="00C13B18"/>
    <w:rsid w:val="00C150D1"/>
    <w:rsid w:val="00C16419"/>
    <w:rsid w:val="00C20023"/>
    <w:rsid w:val="00C218CB"/>
    <w:rsid w:val="00C2210D"/>
    <w:rsid w:val="00C23365"/>
    <w:rsid w:val="00C2501C"/>
    <w:rsid w:val="00C2550E"/>
    <w:rsid w:val="00C26725"/>
    <w:rsid w:val="00C270C3"/>
    <w:rsid w:val="00C27155"/>
    <w:rsid w:val="00C279AE"/>
    <w:rsid w:val="00C27EE9"/>
    <w:rsid w:val="00C30F89"/>
    <w:rsid w:val="00C31255"/>
    <w:rsid w:val="00C3188B"/>
    <w:rsid w:val="00C33961"/>
    <w:rsid w:val="00C34619"/>
    <w:rsid w:val="00C35168"/>
    <w:rsid w:val="00C353C0"/>
    <w:rsid w:val="00C36A30"/>
    <w:rsid w:val="00C36B36"/>
    <w:rsid w:val="00C37305"/>
    <w:rsid w:val="00C377BC"/>
    <w:rsid w:val="00C37CA1"/>
    <w:rsid w:val="00C40685"/>
    <w:rsid w:val="00C414C2"/>
    <w:rsid w:val="00C41BEA"/>
    <w:rsid w:val="00C41CE2"/>
    <w:rsid w:val="00C4304D"/>
    <w:rsid w:val="00C434F7"/>
    <w:rsid w:val="00C43C25"/>
    <w:rsid w:val="00C44B2D"/>
    <w:rsid w:val="00C45694"/>
    <w:rsid w:val="00C45CB6"/>
    <w:rsid w:val="00C45FD8"/>
    <w:rsid w:val="00C46538"/>
    <w:rsid w:val="00C46BAA"/>
    <w:rsid w:val="00C46FC7"/>
    <w:rsid w:val="00C47EDE"/>
    <w:rsid w:val="00C500B8"/>
    <w:rsid w:val="00C5010B"/>
    <w:rsid w:val="00C5057F"/>
    <w:rsid w:val="00C50E88"/>
    <w:rsid w:val="00C52BDA"/>
    <w:rsid w:val="00C55714"/>
    <w:rsid w:val="00C61835"/>
    <w:rsid w:val="00C61BFB"/>
    <w:rsid w:val="00C61F13"/>
    <w:rsid w:val="00C63927"/>
    <w:rsid w:val="00C63D6C"/>
    <w:rsid w:val="00C647B5"/>
    <w:rsid w:val="00C65826"/>
    <w:rsid w:val="00C6657E"/>
    <w:rsid w:val="00C66762"/>
    <w:rsid w:val="00C66781"/>
    <w:rsid w:val="00C671D2"/>
    <w:rsid w:val="00C67238"/>
    <w:rsid w:val="00C67516"/>
    <w:rsid w:val="00C7135B"/>
    <w:rsid w:val="00C74DE5"/>
    <w:rsid w:val="00C76871"/>
    <w:rsid w:val="00C77F74"/>
    <w:rsid w:val="00C80846"/>
    <w:rsid w:val="00C80989"/>
    <w:rsid w:val="00C80BFC"/>
    <w:rsid w:val="00C80EC4"/>
    <w:rsid w:val="00C84431"/>
    <w:rsid w:val="00C865BF"/>
    <w:rsid w:val="00C86DB8"/>
    <w:rsid w:val="00C878C9"/>
    <w:rsid w:val="00C90FF4"/>
    <w:rsid w:val="00C92875"/>
    <w:rsid w:val="00C93CFB"/>
    <w:rsid w:val="00C93EF0"/>
    <w:rsid w:val="00C943C9"/>
    <w:rsid w:val="00C94485"/>
    <w:rsid w:val="00C964EA"/>
    <w:rsid w:val="00CA14AF"/>
    <w:rsid w:val="00CA4112"/>
    <w:rsid w:val="00CA4910"/>
    <w:rsid w:val="00CA58B0"/>
    <w:rsid w:val="00CA5D25"/>
    <w:rsid w:val="00CB15FB"/>
    <w:rsid w:val="00CB314A"/>
    <w:rsid w:val="00CB3185"/>
    <w:rsid w:val="00CB5462"/>
    <w:rsid w:val="00CB6309"/>
    <w:rsid w:val="00CC06DA"/>
    <w:rsid w:val="00CC4027"/>
    <w:rsid w:val="00CC4548"/>
    <w:rsid w:val="00CC4677"/>
    <w:rsid w:val="00CC4C1B"/>
    <w:rsid w:val="00CC4FC4"/>
    <w:rsid w:val="00CC553D"/>
    <w:rsid w:val="00CC5867"/>
    <w:rsid w:val="00CC65E1"/>
    <w:rsid w:val="00CC6961"/>
    <w:rsid w:val="00CC729F"/>
    <w:rsid w:val="00CC7330"/>
    <w:rsid w:val="00CD090A"/>
    <w:rsid w:val="00CD2841"/>
    <w:rsid w:val="00CD30F1"/>
    <w:rsid w:val="00CD34A0"/>
    <w:rsid w:val="00CD567D"/>
    <w:rsid w:val="00CD5B6C"/>
    <w:rsid w:val="00CD5ECD"/>
    <w:rsid w:val="00CD608C"/>
    <w:rsid w:val="00CD671D"/>
    <w:rsid w:val="00CD676D"/>
    <w:rsid w:val="00CD6ED4"/>
    <w:rsid w:val="00CD6FAD"/>
    <w:rsid w:val="00CE02D5"/>
    <w:rsid w:val="00CE09F7"/>
    <w:rsid w:val="00CE6B1C"/>
    <w:rsid w:val="00CE7670"/>
    <w:rsid w:val="00CE7A26"/>
    <w:rsid w:val="00CF05E1"/>
    <w:rsid w:val="00CF0AAF"/>
    <w:rsid w:val="00CF1B4D"/>
    <w:rsid w:val="00CF2C7E"/>
    <w:rsid w:val="00CF412A"/>
    <w:rsid w:val="00CF4BBC"/>
    <w:rsid w:val="00CF60F9"/>
    <w:rsid w:val="00D002FF"/>
    <w:rsid w:val="00D0032D"/>
    <w:rsid w:val="00D003D8"/>
    <w:rsid w:val="00D040DF"/>
    <w:rsid w:val="00D05269"/>
    <w:rsid w:val="00D05286"/>
    <w:rsid w:val="00D05E63"/>
    <w:rsid w:val="00D060CD"/>
    <w:rsid w:val="00D1103A"/>
    <w:rsid w:val="00D111D1"/>
    <w:rsid w:val="00D11B13"/>
    <w:rsid w:val="00D14C3C"/>
    <w:rsid w:val="00D15288"/>
    <w:rsid w:val="00D15997"/>
    <w:rsid w:val="00D16305"/>
    <w:rsid w:val="00D17A64"/>
    <w:rsid w:val="00D20D57"/>
    <w:rsid w:val="00D212CB"/>
    <w:rsid w:val="00D2142B"/>
    <w:rsid w:val="00D21ECF"/>
    <w:rsid w:val="00D230E6"/>
    <w:rsid w:val="00D238A3"/>
    <w:rsid w:val="00D2529C"/>
    <w:rsid w:val="00D30E71"/>
    <w:rsid w:val="00D313F6"/>
    <w:rsid w:val="00D314DA"/>
    <w:rsid w:val="00D32B0B"/>
    <w:rsid w:val="00D33504"/>
    <w:rsid w:val="00D346ED"/>
    <w:rsid w:val="00D35331"/>
    <w:rsid w:val="00D362EC"/>
    <w:rsid w:val="00D3729C"/>
    <w:rsid w:val="00D422DD"/>
    <w:rsid w:val="00D425D9"/>
    <w:rsid w:val="00D42AC2"/>
    <w:rsid w:val="00D474BC"/>
    <w:rsid w:val="00D50ED7"/>
    <w:rsid w:val="00D52097"/>
    <w:rsid w:val="00D52C9D"/>
    <w:rsid w:val="00D52ED3"/>
    <w:rsid w:val="00D53BFD"/>
    <w:rsid w:val="00D54684"/>
    <w:rsid w:val="00D5514E"/>
    <w:rsid w:val="00D554AC"/>
    <w:rsid w:val="00D55A1E"/>
    <w:rsid w:val="00D56C30"/>
    <w:rsid w:val="00D601B3"/>
    <w:rsid w:val="00D61C8F"/>
    <w:rsid w:val="00D62972"/>
    <w:rsid w:val="00D63D05"/>
    <w:rsid w:val="00D650F2"/>
    <w:rsid w:val="00D65352"/>
    <w:rsid w:val="00D65791"/>
    <w:rsid w:val="00D659AD"/>
    <w:rsid w:val="00D67B39"/>
    <w:rsid w:val="00D70745"/>
    <w:rsid w:val="00D70DED"/>
    <w:rsid w:val="00D713CD"/>
    <w:rsid w:val="00D71C85"/>
    <w:rsid w:val="00D72117"/>
    <w:rsid w:val="00D72335"/>
    <w:rsid w:val="00D72C32"/>
    <w:rsid w:val="00D73C7D"/>
    <w:rsid w:val="00D74051"/>
    <w:rsid w:val="00D748D3"/>
    <w:rsid w:val="00D75351"/>
    <w:rsid w:val="00D7688F"/>
    <w:rsid w:val="00D77C92"/>
    <w:rsid w:val="00D8142C"/>
    <w:rsid w:val="00D8232C"/>
    <w:rsid w:val="00D8315A"/>
    <w:rsid w:val="00D85073"/>
    <w:rsid w:val="00D860A9"/>
    <w:rsid w:val="00D86E90"/>
    <w:rsid w:val="00D87E55"/>
    <w:rsid w:val="00D90743"/>
    <w:rsid w:val="00D910BC"/>
    <w:rsid w:val="00D91FD7"/>
    <w:rsid w:val="00D9210D"/>
    <w:rsid w:val="00D92D2E"/>
    <w:rsid w:val="00D92E53"/>
    <w:rsid w:val="00D92FA7"/>
    <w:rsid w:val="00D930EE"/>
    <w:rsid w:val="00D93BA9"/>
    <w:rsid w:val="00D94EC7"/>
    <w:rsid w:val="00D94F80"/>
    <w:rsid w:val="00D9578C"/>
    <w:rsid w:val="00D959F5"/>
    <w:rsid w:val="00D95F7E"/>
    <w:rsid w:val="00D96034"/>
    <w:rsid w:val="00D96149"/>
    <w:rsid w:val="00D97AC3"/>
    <w:rsid w:val="00DA028F"/>
    <w:rsid w:val="00DA0A43"/>
    <w:rsid w:val="00DA15E9"/>
    <w:rsid w:val="00DA1BF1"/>
    <w:rsid w:val="00DA2486"/>
    <w:rsid w:val="00DA2D65"/>
    <w:rsid w:val="00DA4999"/>
    <w:rsid w:val="00DA582C"/>
    <w:rsid w:val="00DA65A7"/>
    <w:rsid w:val="00DA7D61"/>
    <w:rsid w:val="00DB0249"/>
    <w:rsid w:val="00DB21A8"/>
    <w:rsid w:val="00DB4527"/>
    <w:rsid w:val="00DB4628"/>
    <w:rsid w:val="00DB4F72"/>
    <w:rsid w:val="00DB78EF"/>
    <w:rsid w:val="00DC041E"/>
    <w:rsid w:val="00DC0AB4"/>
    <w:rsid w:val="00DC0FD4"/>
    <w:rsid w:val="00DC137F"/>
    <w:rsid w:val="00DC438A"/>
    <w:rsid w:val="00DC46E2"/>
    <w:rsid w:val="00DC4854"/>
    <w:rsid w:val="00DC6E2C"/>
    <w:rsid w:val="00DC6EB9"/>
    <w:rsid w:val="00DC72AD"/>
    <w:rsid w:val="00DC7DC4"/>
    <w:rsid w:val="00DD09A1"/>
    <w:rsid w:val="00DD0BBE"/>
    <w:rsid w:val="00DD0D6E"/>
    <w:rsid w:val="00DD15F8"/>
    <w:rsid w:val="00DD5962"/>
    <w:rsid w:val="00DD5D6C"/>
    <w:rsid w:val="00DD6AC2"/>
    <w:rsid w:val="00DE1934"/>
    <w:rsid w:val="00DE1B04"/>
    <w:rsid w:val="00DE3EE9"/>
    <w:rsid w:val="00DE3FD4"/>
    <w:rsid w:val="00DE6ED4"/>
    <w:rsid w:val="00DE6F99"/>
    <w:rsid w:val="00DF01F5"/>
    <w:rsid w:val="00DF04C4"/>
    <w:rsid w:val="00DF0E8A"/>
    <w:rsid w:val="00DF16D6"/>
    <w:rsid w:val="00DF250A"/>
    <w:rsid w:val="00DF2AB9"/>
    <w:rsid w:val="00DF40AA"/>
    <w:rsid w:val="00DF56F8"/>
    <w:rsid w:val="00DF5C47"/>
    <w:rsid w:val="00DF6D4D"/>
    <w:rsid w:val="00DF751F"/>
    <w:rsid w:val="00DF7E29"/>
    <w:rsid w:val="00E027C1"/>
    <w:rsid w:val="00E0290B"/>
    <w:rsid w:val="00E0424A"/>
    <w:rsid w:val="00E04A98"/>
    <w:rsid w:val="00E058B0"/>
    <w:rsid w:val="00E065D0"/>
    <w:rsid w:val="00E1009F"/>
    <w:rsid w:val="00E12AA6"/>
    <w:rsid w:val="00E17B15"/>
    <w:rsid w:val="00E17CDD"/>
    <w:rsid w:val="00E20D00"/>
    <w:rsid w:val="00E22312"/>
    <w:rsid w:val="00E22AA2"/>
    <w:rsid w:val="00E2353C"/>
    <w:rsid w:val="00E23A6F"/>
    <w:rsid w:val="00E258A4"/>
    <w:rsid w:val="00E25E7B"/>
    <w:rsid w:val="00E25FEC"/>
    <w:rsid w:val="00E2609B"/>
    <w:rsid w:val="00E279E7"/>
    <w:rsid w:val="00E27C52"/>
    <w:rsid w:val="00E27DFD"/>
    <w:rsid w:val="00E31802"/>
    <w:rsid w:val="00E32BEE"/>
    <w:rsid w:val="00E3331C"/>
    <w:rsid w:val="00E34014"/>
    <w:rsid w:val="00E346CF"/>
    <w:rsid w:val="00E349EF"/>
    <w:rsid w:val="00E34AFE"/>
    <w:rsid w:val="00E34D8C"/>
    <w:rsid w:val="00E35C56"/>
    <w:rsid w:val="00E36E48"/>
    <w:rsid w:val="00E40107"/>
    <w:rsid w:val="00E41B92"/>
    <w:rsid w:val="00E41F47"/>
    <w:rsid w:val="00E42A10"/>
    <w:rsid w:val="00E45188"/>
    <w:rsid w:val="00E455E4"/>
    <w:rsid w:val="00E46AD2"/>
    <w:rsid w:val="00E4724E"/>
    <w:rsid w:val="00E50600"/>
    <w:rsid w:val="00E51638"/>
    <w:rsid w:val="00E51B8C"/>
    <w:rsid w:val="00E52A90"/>
    <w:rsid w:val="00E542A7"/>
    <w:rsid w:val="00E548EC"/>
    <w:rsid w:val="00E55A7C"/>
    <w:rsid w:val="00E55C2E"/>
    <w:rsid w:val="00E56251"/>
    <w:rsid w:val="00E562AF"/>
    <w:rsid w:val="00E57154"/>
    <w:rsid w:val="00E57AD8"/>
    <w:rsid w:val="00E60CB0"/>
    <w:rsid w:val="00E614CE"/>
    <w:rsid w:val="00E61B67"/>
    <w:rsid w:val="00E623D1"/>
    <w:rsid w:val="00E62D22"/>
    <w:rsid w:val="00E63632"/>
    <w:rsid w:val="00E65E7A"/>
    <w:rsid w:val="00E66E91"/>
    <w:rsid w:val="00E70241"/>
    <w:rsid w:val="00E70E68"/>
    <w:rsid w:val="00E715C3"/>
    <w:rsid w:val="00E7228A"/>
    <w:rsid w:val="00E73014"/>
    <w:rsid w:val="00E757A4"/>
    <w:rsid w:val="00E760BF"/>
    <w:rsid w:val="00E76BBD"/>
    <w:rsid w:val="00E76CC8"/>
    <w:rsid w:val="00E7705F"/>
    <w:rsid w:val="00E774D5"/>
    <w:rsid w:val="00E80913"/>
    <w:rsid w:val="00E80A1B"/>
    <w:rsid w:val="00E80E2E"/>
    <w:rsid w:val="00E813F2"/>
    <w:rsid w:val="00E81811"/>
    <w:rsid w:val="00E8225E"/>
    <w:rsid w:val="00E82605"/>
    <w:rsid w:val="00E82B24"/>
    <w:rsid w:val="00E82B30"/>
    <w:rsid w:val="00E82D76"/>
    <w:rsid w:val="00E836EA"/>
    <w:rsid w:val="00E85811"/>
    <w:rsid w:val="00E85DE0"/>
    <w:rsid w:val="00E865EB"/>
    <w:rsid w:val="00E86968"/>
    <w:rsid w:val="00E90D59"/>
    <w:rsid w:val="00E91925"/>
    <w:rsid w:val="00E91ED0"/>
    <w:rsid w:val="00E927BA"/>
    <w:rsid w:val="00E935FB"/>
    <w:rsid w:val="00E94A69"/>
    <w:rsid w:val="00E94C2A"/>
    <w:rsid w:val="00E95A4D"/>
    <w:rsid w:val="00E96A26"/>
    <w:rsid w:val="00E96CC2"/>
    <w:rsid w:val="00E979A5"/>
    <w:rsid w:val="00EA0117"/>
    <w:rsid w:val="00EA0E00"/>
    <w:rsid w:val="00EA1B79"/>
    <w:rsid w:val="00EA25DF"/>
    <w:rsid w:val="00EA2A69"/>
    <w:rsid w:val="00EA3AF5"/>
    <w:rsid w:val="00EA5A84"/>
    <w:rsid w:val="00EA6BA7"/>
    <w:rsid w:val="00EA6D5B"/>
    <w:rsid w:val="00EB22FC"/>
    <w:rsid w:val="00EB6A34"/>
    <w:rsid w:val="00EB6CD6"/>
    <w:rsid w:val="00EB6D5D"/>
    <w:rsid w:val="00EB75CF"/>
    <w:rsid w:val="00EC06F4"/>
    <w:rsid w:val="00EC0B91"/>
    <w:rsid w:val="00EC26A7"/>
    <w:rsid w:val="00EC3EEB"/>
    <w:rsid w:val="00EC3FD1"/>
    <w:rsid w:val="00EC5433"/>
    <w:rsid w:val="00EC57EF"/>
    <w:rsid w:val="00EC624B"/>
    <w:rsid w:val="00EC6ED2"/>
    <w:rsid w:val="00EC6FB5"/>
    <w:rsid w:val="00EC7E7B"/>
    <w:rsid w:val="00ED03D8"/>
    <w:rsid w:val="00ED0F68"/>
    <w:rsid w:val="00ED177F"/>
    <w:rsid w:val="00ED1F75"/>
    <w:rsid w:val="00ED2213"/>
    <w:rsid w:val="00ED3BFA"/>
    <w:rsid w:val="00ED427E"/>
    <w:rsid w:val="00ED4A19"/>
    <w:rsid w:val="00ED4DF4"/>
    <w:rsid w:val="00ED55B7"/>
    <w:rsid w:val="00ED71B1"/>
    <w:rsid w:val="00ED7279"/>
    <w:rsid w:val="00EE13A6"/>
    <w:rsid w:val="00EE2256"/>
    <w:rsid w:val="00EE30EA"/>
    <w:rsid w:val="00EE3A11"/>
    <w:rsid w:val="00EE410B"/>
    <w:rsid w:val="00EE4246"/>
    <w:rsid w:val="00EE4757"/>
    <w:rsid w:val="00EE5C94"/>
    <w:rsid w:val="00EE63C1"/>
    <w:rsid w:val="00EE77D2"/>
    <w:rsid w:val="00EE792E"/>
    <w:rsid w:val="00EE7E9E"/>
    <w:rsid w:val="00EF0787"/>
    <w:rsid w:val="00EF0D56"/>
    <w:rsid w:val="00EF27DA"/>
    <w:rsid w:val="00EF2CF7"/>
    <w:rsid w:val="00EF4F20"/>
    <w:rsid w:val="00EF640C"/>
    <w:rsid w:val="00EF6896"/>
    <w:rsid w:val="00EF72DE"/>
    <w:rsid w:val="00F01560"/>
    <w:rsid w:val="00F029E0"/>
    <w:rsid w:val="00F0486D"/>
    <w:rsid w:val="00F04D99"/>
    <w:rsid w:val="00F04FD6"/>
    <w:rsid w:val="00F05666"/>
    <w:rsid w:val="00F05F33"/>
    <w:rsid w:val="00F07639"/>
    <w:rsid w:val="00F10908"/>
    <w:rsid w:val="00F12CB9"/>
    <w:rsid w:val="00F1353E"/>
    <w:rsid w:val="00F142CA"/>
    <w:rsid w:val="00F16ED3"/>
    <w:rsid w:val="00F2128A"/>
    <w:rsid w:val="00F2142A"/>
    <w:rsid w:val="00F21DC8"/>
    <w:rsid w:val="00F23450"/>
    <w:rsid w:val="00F23C17"/>
    <w:rsid w:val="00F23D34"/>
    <w:rsid w:val="00F23DB3"/>
    <w:rsid w:val="00F23E21"/>
    <w:rsid w:val="00F2502F"/>
    <w:rsid w:val="00F25DB6"/>
    <w:rsid w:val="00F2733F"/>
    <w:rsid w:val="00F27D60"/>
    <w:rsid w:val="00F307D9"/>
    <w:rsid w:val="00F31094"/>
    <w:rsid w:val="00F31331"/>
    <w:rsid w:val="00F31569"/>
    <w:rsid w:val="00F31F4A"/>
    <w:rsid w:val="00F32172"/>
    <w:rsid w:val="00F370CD"/>
    <w:rsid w:val="00F37D27"/>
    <w:rsid w:val="00F37FAE"/>
    <w:rsid w:val="00F41491"/>
    <w:rsid w:val="00F41F69"/>
    <w:rsid w:val="00F43579"/>
    <w:rsid w:val="00F43D2F"/>
    <w:rsid w:val="00F43F5D"/>
    <w:rsid w:val="00F44081"/>
    <w:rsid w:val="00F44410"/>
    <w:rsid w:val="00F446D5"/>
    <w:rsid w:val="00F51624"/>
    <w:rsid w:val="00F51C5F"/>
    <w:rsid w:val="00F5256E"/>
    <w:rsid w:val="00F52C7E"/>
    <w:rsid w:val="00F52E34"/>
    <w:rsid w:val="00F5429F"/>
    <w:rsid w:val="00F547A9"/>
    <w:rsid w:val="00F54AC4"/>
    <w:rsid w:val="00F54E2D"/>
    <w:rsid w:val="00F55256"/>
    <w:rsid w:val="00F55812"/>
    <w:rsid w:val="00F5598B"/>
    <w:rsid w:val="00F55B94"/>
    <w:rsid w:val="00F577E0"/>
    <w:rsid w:val="00F6042A"/>
    <w:rsid w:val="00F61DF8"/>
    <w:rsid w:val="00F61F8B"/>
    <w:rsid w:val="00F62D15"/>
    <w:rsid w:val="00F64BAA"/>
    <w:rsid w:val="00F64F8E"/>
    <w:rsid w:val="00F66651"/>
    <w:rsid w:val="00F6786A"/>
    <w:rsid w:val="00F706F0"/>
    <w:rsid w:val="00F71BF9"/>
    <w:rsid w:val="00F725E0"/>
    <w:rsid w:val="00F72D06"/>
    <w:rsid w:val="00F731D6"/>
    <w:rsid w:val="00F74968"/>
    <w:rsid w:val="00F761C1"/>
    <w:rsid w:val="00F7631F"/>
    <w:rsid w:val="00F775A2"/>
    <w:rsid w:val="00F80995"/>
    <w:rsid w:val="00F80B24"/>
    <w:rsid w:val="00F82158"/>
    <w:rsid w:val="00F825C0"/>
    <w:rsid w:val="00F834A3"/>
    <w:rsid w:val="00F83AE0"/>
    <w:rsid w:val="00F840C7"/>
    <w:rsid w:val="00F862FE"/>
    <w:rsid w:val="00F87FCE"/>
    <w:rsid w:val="00F91CF5"/>
    <w:rsid w:val="00F92A2A"/>
    <w:rsid w:val="00F93FF8"/>
    <w:rsid w:val="00F94CBB"/>
    <w:rsid w:val="00F967F9"/>
    <w:rsid w:val="00F96A72"/>
    <w:rsid w:val="00F97255"/>
    <w:rsid w:val="00F975D3"/>
    <w:rsid w:val="00F979E8"/>
    <w:rsid w:val="00FA088F"/>
    <w:rsid w:val="00FA11A1"/>
    <w:rsid w:val="00FA2739"/>
    <w:rsid w:val="00FA4534"/>
    <w:rsid w:val="00FA461A"/>
    <w:rsid w:val="00FA4832"/>
    <w:rsid w:val="00FA570F"/>
    <w:rsid w:val="00FA6477"/>
    <w:rsid w:val="00FA721E"/>
    <w:rsid w:val="00FB02F6"/>
    <w:rsid w:val="00FB1C75"/>
    <w:rsid w:val="00FB2BCD"/>
    <w:rsid w:val="00FB6BD7"/>
    <w:rsid w:val="00FC0CD3"/>
    <w:rsid w:val="00FC0DE0"/>
    <w:rsid w:val="00FC0DE8"/>
    <w:rsid w:val="00FC1D7F"/>
    <w:rsid w:val="00FC29E6"/>
    <w:rsid w:val="00FC44E2"/>
    <w:rsid w:val="00FC4B52"/>
    <w:rsid w:val="00FC4FF7"/>
    <w:rsid w:val="00FC5245"/>
    <w:rsid w:val="00FC56BD"/>
    <w:rsid w:val="00FC64CE"/>
    <w:rsid w:val="00FC65C0"/>
    <w:rsid w:val="00FC682F"/>
    <w:rsid w:val="00FC689C"/>
    <w:rsid w:val="00FC68FE"/>
    <w:rsid w:val="00FC6DC4"/>
    <w:rsid w:val="00FC6EDE"/>
    <w:rsid w:val="00FC7022"/>
    <w:rsid w:val="00FC7861"/>
    <w:rsid w:val="00FD0880"/>
    <w:rsid w:val="00FD1522"/>
    <w:rsid w:val="00FD1CDF"/>
    <w:rsid w:val="00FD45E5"/>
    <w:rsid w:val="00FD4F01"/>
    <w:rsid w:val="00FD5C97"/>
    <w:rsid w:val="00FD6166"/>
    <w:rsid w:val="00FD64CB"/>
    <w:rsid w:val="00FE1F96"/>
    <w:rsid w:val="00FE2A16"/>
    <w:rsid w:val="00FE2ADF"/>
    <w:rsid w:val="00FE33F1"/>
    <w:rsid w:val="00FE3464"/>
    <w:rsid w:val="00FE350F"/>
    <w:rsid w:val="00FE4FE9"/>
    <w:rsid w:val="00FE6872"/>
    <w:rsid w:val="00FE6E9B"/>
    <w:rsid w:val="00FF0228"/>
    <w:rsid w:val="00FF09A5"/>
    <w:rsid w:val="00FF0EE5"/>
    <w:rsid w:val="00FF18B2"/>
    <w:rsid w:val="00FF1B97"/>
    <w:rsid w:val="00FF5701"/>
    <w:rsid w:val="00FF58B6"/>
    <w:rsid w:val="73B3D5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2A5A6B"/>
  <w15:docId w15:val="{E041690B-993E-41EA-A360-67FEE816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4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809"/>
    <w:pPr>
      <w:spacing w:before="200"/>
    </w:pPr>
    <w:rPr>
      <w:rFonts w:asciiTheme="minorHAnsi" w:hAnsiTheme="minorHAnsi"/>
    </w:rPr>
  </w:style>
  <w:style w:type="paragraph" w:styleId="Heading1">
    <w:name w:val="heading 1"/>
    <w:next w:val="Normal"/>
    <w:link w:val="Heading1Char"/>
    <w:uiPriority w:val="9"/>
    <w:qFormat/>
    <w:rsid w:val="004A3809"/>
    <w:pPr>
      <w:spacing w:before="480" w:after="240" w:line="240" w:lineRule="auto"/>
      <w:ind w:right="424"/>
      <w:contextualSpacing/>
      <w:outlineLvl w:val="0"/>
    </w:pPr>
    <w:rPr>
      <w:rFonts w:asciiTheme="minorHAnsi" w:eastAsia="Calibri" w:hAnsiTheme="minorHAnsi" w:cs="Arial"/>
      <w:color w:val="0B3F47" w:themeColor="accent1"/>
      <w:sz w:val="56"/>
      <w:szCs w:val="48"/>
    </w:rPr>
  </w:style>
  <w:style w:type="paragraph" w:styleId="Heading2">
    <w:name w:val="heading 2"/>
    <w:next w:val="Normal"/>
    <w:link w:val="Heading2Char"/>
    <w:uiPriority w:val="9"/>
    <w:unhideWhenUsed/>
    <w:qFormat/>
    <w:rsid w:val="004A3809"/>
    <w:pPr>
      <w:keepNext/>
      <w:spacing w:before="240" w:after="240" w:line="240" w:lineRule="auto"/>
      <w:outlineLvl w:val="1"/>
    </w:pPr>
    <w:rPr>
      <w:rFonts w:asciiTheme="minorHAnsi" w:eastAsia="Times New Roman" w:hAnsiTheme="minorHAnsi" w:cs="Arial"/>
      <w:bCs/>
      <w:color w:val="22272B" w:themeColor="text2"/>
      <w:kern w:val="22"/>
      <w:sz w:val="48"/>
      <w:szCs w:val="40"/>
      <w:lang w:eastAsia="en-AU" w:bidi="en-US"/>
    </w:rPr>
  </w:style>
  <w:style w:type="paragraph" w:styleId="Heading3">
    <w:name w:val="heading 3"/>
    <w:next w:val="Normal"/>
    <w:link w:val="Heading3Char"/>
    <w:uiPriority w:val="9"/>
    <w:unhideWhenUsed/>
    <w:qFormat/>
    <w:rsid w:val="004A3809"/>
    <w:pPr>
      <w:keepNext/>
      <w:spacing w:before="360" w:after="240" w:line="240" w:lineRule="auto"/>
      <w:outlineLvl w:val="2"/>
    </w:pPr>
    <w:rPr>
      <w:rFonts w:asciiTheme="minorHAnsi" w:eastAsia="Times New Roman" w:hAnsiTheme="minorHAnsi" w:cs="Arial"/>
      <w:b/>
      <w:color w:val="495054" w:themeColor="accent2"/>
      <w:kern w:val="22"/>
      <w:sz w:val="36"/>
      <w:szCs w:val="30"/>
      <w:lang w:eastAsia="en-AU"/>
    </w:rPr>
  </w:style>
  <w:style w:type="paragraph" w:styleId="Heading4">
    <w:name w:val="heading 4"/>
    <w:next w:val="Normal"/>
    <w:link w:val="Heading4Char"/>
    <w:uiPriority w:val="9"/>
    <w:unhideWhenUsed/>
    <w:qFormat/>
    <w:rsid w:val="004A3809"/>
    <w:pPr>
      <w:keepNext/>
      <w:spacing w:before="360" w:after="240" w:line="240" w:lineRule="auto"/>
      <w:outlineLvl w:val="3"/>
    </w:pPr>
    <w:rPr>
      <w:rFonts w:eastAsia="Times New Roman" w:cs="Arial"/>
      <w:b/>
      <w:color w:val="0B3F47" w:themeColor="accent1"/>
      <w:kern w:val="22"/>
      <w:sz w:val="32"/>
      <w:szCs w:val="26"/>
      <w:lang w:eastAsia="en-AU"/>
    </w:rPr>
  </w:style>
  <w:style w:type="paragraph" w:styleId="Heading5">
    <w:name w:val="heading 5"/>
    <w:next w:val="Normal"/>
    <w:link w:val="Heading5Char"/>
    <w:uiPriority w:val="9"/>
    <w:unhideWhenUsed/>
    <w:qFormat/>
    <w:rsid w:val="004A3809"/>
    <w:pPr>
      <w:keepNext/>
      <w:spacing w:before="240" w:after="240"/>
      <w:outlineLvl w:val="4"/>
    </w:pPr>
    <w:rPr>
      <w:rFonts w:cs="Arial"/>
      <w:b/>
      <w:bCs/>
      <w:sz w:val="28"/>
      <w:szCs w:val="22"/>
      <w:lang w:eastAsia="en-AU"/>
    </w:rPr>
  </w:style>
  <w:style w:type="paragraph" w:styleId="Heading6">
    <w:name w:val="heading 6"/>
    <w:link w:val="Heading6Char"/>
    <w:uiPriority w:val="9"/>
    <w:semiHidden/>
    <w:qFormat/>
    <w:rsid w:val="004A3809"/>
    <w:pPr>
      <w:keepNext/>
      <w:spacing w:before="240" w:after="240"/>
      <w:outlineLvl w:val="5"/>
    </w:pPr>
    <w:rPr>
      <w:rFonts w:eastAsia="Times New Roman" w:cstheme="minorHAnsi"/>
      <w:b/>
      <w:kern w:val="22"/>
      <w:lang w:eastAsia="en-AU"/>
    </w:rPr>
  </w:style>
  <w:style w:type="paragraph" w:styleId="Heading7">
    <w:name w:val="heading 7"/>
    <w:next w:val="Normal"/>
    <w:link w:val="Heading7Char"/>
    <w:uiPriority w:val="9"/>
    <w:semiHidden/>
    <w:rsid w:val="004A3809"/>
    <w:pPr>
      <w:keepNext/>
      <w:keepLines/>
      <w:spacing w:before="200"/>
      <w:outlineLvl w:val="6"/>
    </w:pPr>
    <w:rPr>
      <w:rFonts w:asciiTheme="minorHAnsi" w:eastAsiaTheme="majorEastAsia" w:hAnsiTheme="minorHAnsi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semiHidden/>
    <w:unhideWhenUsed/>
    <w:rsid w:val="004A3809"/>
  </w:style>
  <w:style w:type="character" w:customStyle="1" w:styleId="Heading1Char">
    <w:name w:val="Heading 1 Char"/>
    <w:basedOn w:val="DefaultParagraphFont"/>
    <w:link w:val="Heading1"/>
    <w:uiPriority w:val="9"/>
    <w:rsid w:val="004A3809"/>
    <w:rPr>
      <w:rFonts w:asciiTheme="minorHAnsi" w:eastAsia="Calibri" w:hAnsiTheme="minorHAnsi" w:cs="Arial"/>
      <w:color w:val="0B3F47" w:themeColor="accent1"/>
      <w:sz w:val="56"/>
      <w:szCs w:val="48"/>
    </w:rPr>
  </w:style>
  <w:style w:type="character" w:styleId="Hyperlink">
    <w:name w:val="Hyperlink"/>
    <w:uiPriority w:val="99"/>
    <w:unhideWhenUsed/>
    <w:rsid w:val="004A3809"/>
    <w:rPr>
      <w:color w:val="0000C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A3809"/>
    <w:rPr>
      <w:rFonts w:asciiTheme="minorHAnsi" w:eastAsia="Times New Roman" w:hAnsiTheme="minorHAnsi" w:cs="Arial"/>
      <w:bCs/>
      <w:color w:val="22272B" w:themeColor="text2"/>
      <w:kern w:val="22"/>
      <w:sz w:val="48"/>
      <w:szCs w:val="40"/>
      <w:lang w:eastAsia="en-AU" w:bidi="en-US"/>
    </w:rPr>
  </w:style>
  <w:style w:type="paragraph" w:styleId="ListBullet">
    <w:name w:val="List Bullet"/>
    <w:basedOn w:val="Normal"/>
    <w:uiPriority w:val="99"/>
    <w:unhideWhenUsed/>
    <w:qFormat/>
    <w:rsid w:val="004A3809"/>
    <w:pPr>
      <w:keepLines/>
      <w:numPr>
        <w:numId w:val="3"/>
      </w:numPr>
      <w:ind w:left="714" w:hanging="357"/>
      <w:contextualSpacing/>
    </w:pPr>
    <w:rPr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4A3809"/>
    <w:rPr>
      <w:rFonts w:asciiTheme="minorHAnsi" w:eastAsia="Times New Roman" w:hAnsiTheme="minorHAnsi" w:cs="Arial"/>
      <w:b/>
      <w:color w:val="495054" w:themeColor="accent2"/>
      <w:kern w:val="22"/>
      <w:sz w:val="36"/>
      <w:szCs w:val="30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4A3809"/>
    <w:rPr>
      <w:rFonts w:eastAsia="Times New Roman" w:cs="Arial"/>
      <w:b/>
      <w:color w:val="0B3F47" w:themeColor="accent1"/>
      <w:kern w:val="22"/>
      <w:sz w:val="32"/>
      <w:szCs w:val="26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4A3809"/>
    <w:rPr>
      <w:rFonts w:cs="Arial"/>
      <w:b/>
      <w:bCs/>
      <w:sz w:val="28"/>
      <w:szCs w:val="22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809"/>
    <w:rPr>
      <w:rFonts w:eastAsia="Times New Roman" w:cstheme="minorHAnsi"/>
      <w:b/>
      <w:kern w:val="22"/>
      <w:lang w:eastAsia="en-AU"/>
    </w:rPr>
  </w:style>
  <w:style w:type="table" w:styleId="PlainTable2">
    <w:name w:val="Plain Table 2"/>
    <w:basedOn w:val="TableNormal"/>
    <w:uiPriority w:val="42"/>
    <w:rsid w:val="004A380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aliases w:val="Storyboard,Table Grid Basic,UB Table Grid,Table 1"/>
    <w:basedOn w:val="TableNormal"/>
    <w:rsid w:val="004A3809"/>
    <w:pPr>
      <w:spacing w:before="200"/>
    </w:pPr>
    <w:rPr>
      <w:rFonts w:asciiTheme="minorHAnsi" w:hAnsiTheme="minorHAnsi"/>
    </w:rPr>
    <w:tblPr>
      <w:tblStyleRow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rPr>
      <w:cantSplit/>
    </w:trPr>
    <w:tblStylePr w:type="firstRow">
      <w:pPr>
        <w:wordWrap/>
        <w:spacing w:beforeLines="0" w:before="240" w:beforeAutospacing="0" w:afterLines="0" w:after="120" w:afterAutospacing="0" w:line="240" w:lineRule="auto"/>
        <w:ind w:leftChars="0" w:left="0" w:rightChars="0" w:right="0"/>
        <w:contextualSpacing w:val="0"/>
        <w:mirrorIndents w:val="0"/>
        <w:jc w:val="left"/>
        <w:outlineLvl w:val="9"/>
      </w:pPr>
      <w:rPr>
        <w:rFonts w:asciiTheme="minorHAnsi" w:hAnsiTheme="minorHAnsi"/>
        <w:b/>
        <w:color w:val="FFFFFF" w:themeColor="background1"/>
        <w:sz w:val="24"/>
      </w:rPr>
      <w:tblPr/>
      <w:trPr>
        <w:cantSplit w:val="0"/>
        <w:tblHeader/>
      </w:trPr>
      <w:tcPr>
        <w:shd w:val="clear" w:color="auto" w:fill="0B3F47" w:themeFill="accent1"/>
        <w:vAlign w:val="bottom"/>
      </w:tcPr>
    </w:tblStylePr>
    <w:tblStylePr w:type="lastRow">
      <w:rPr>
        <w:rFonts w:asciiTheme="minorHAnsi" w:hAnsiTheme="minorHAnsi"/>
        <w:sz w:val="22"/>
      </w:rPr>
    </w:tblStylePr>
  </w:style>
  <w:style w:type="table" w:customStyle="1" w:styleId="Style1">
    <w:name w:val="Style1"/>
    <w:basedOn w:val="TableNormal"/>
    <w:uiPriority w:val="99"/>
    <w:rsid w:val="004A3809"/>
    <w:pPr>
      <w:spacing w:after="0" w:line="240" w:lineRule="auto"/>
    </w:pPr>
    <w:rPr>
      <w:rFonts w:ascii="Arial" w:hAnsi="Arial"/>
      <w:sz w:val="20"/>
    </w:rPr>
    <w:tblPr/>
    <w:tblStylePr w:type="firstCol">
      <w:rPr>
        <w:rFonts w:ascii="Arial" w:hAnsi="Arial"/>
        <w:b/>
        <w:sz w:val="20"/>
      </w:rPr>
      <w:tblPr/>
      <w:tcPr>
        <w:shd w:val="clear" w:color="auto" w:fill="9EA9B2" w:themeFill="text2" w:themeFillTint="66"/>
      </w:tcPr>
    </w:tblStylePr>
  </w:style>
  <w:style w:type="table" w:customStyle="1" w:styleId="Style2">
    <w:name w:val="Style2"/>
    <w:basedOn w:val="TableNormal"/>
    <w:uiPriority w:val="99"/>
    <w:rsid w:val="004A3809"/>
    <w:pPr>
      <w:spacing w:before="200" w:line="240" w:lineRule="auto"/>
    </w:p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rPr>
      <w:cantSplit/>
    </w:trPr>
    <w:tblStylePr w:type="firstRow">
      <w:pPr>
        <w:wordWrap/>
        <w:spacing w:beforeLines="0" w:before="120" w:beforeAutospacing="0" w:afterLines="0" w:after="120" w:afterAutospacing="0" w:line="300" w:lineRule="auto"/>
        <w:ind w:leftChars="0" w:left="0" w:rightChars="0" w:right="0"/>
        <w:contextualSpacing w:val="0"/>
        <w:mirrorIndents w:val="0"/>
        <w:jc w:val="center"/>
        <w:outlineLvl w:val="9"/>
      </w:pPr>
      <w:rPr>
        <w:rFonts w:ascii="Arial" w:hAnsi="Arial"/>
        <w:b w:val="0"/>
        <w:color w:val="FFFFFF" w:themeColor="background1"/>
        <w:sz w:val="20"/>
      </w:rPr>
      <w:tblPr/>
      <w:trPr>
        <w:cantSplit w:val="0"/>
        <w:tblHeader/>
      </w:trPr>
      <w:tcPr>
        <w:shd w:val="clear" w:color="auto" w:fill="9EA9B2" w:themeFill="text2" w:themeFillTint="66"/>
        <w:vAlign w:val="bottom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="Arial" w:hAnsi="Arial"/>
        <w:b/>
        <w:sz w:val="20"/>
      </w:rPr>
      <w:tblPr/>
      <w:tcPr>
        <w:shd w:val="clear" w:color="auto" w:fill="9EA9B2" w:themeFill="text2" w:themeFillTint="66"/>
      </w:tcPr>
    </w:tblStylePr>
  </w:style>
  <w:style w:type="table" w:customStyle="1" w:styleId="Style3">
    <w:name w:val="Style3"/>
    <w:basedOn w:val="TableNormal"/>
    <w:uiPriority w:val="99"/>
    <w:rsid w:val="004A3809"/>
    <w:pPr>
      <w:spacing w:before="40" w:after="100" w:afterAutospacing="1" w:line="240" w:lineRule="auto"/>
      <w:contextualSpacing/>
    </w:pPr>
    <w:rPr>
      <w:rFonts w:ascii="Arial" w:hAnsi="Arial"/>
      <w:sz w:val="20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Col">
      <w:pPr>
        <w:wordWrap/>
        <w:jc w:val="center"/>
      </w:pPr>
      <w:rPr>
        <w:rFonts w:ascii="Arial" w:hAnsi="Arial"/>
        <w:b/>
        <w:sz w:val="20"/>
      </w:rPr>
      <w:tblPr/>
      <w:tcPr>
        <w:shd w:val="clear" w:color="auto" w:fill="F2F2F2" w:themeFill="background1" w:themeFillShade="F2"/>
      </w:tcPr>
    </w:tblStylePr>
    <w:tblStylePr w:type="band1Vert">
      <w:pPr>
        <w:wordWrap/>
        <w:spacing w:beforeLines="0" w:beforeAutospacing="0"/>
      </w:pPr>
    </w:tblStylePr>
  </w:style>
  <w:style w:type="table" w:customStyle="1" w:styleId="Style4">
    <w:name w:val="Style4"/>
    <w:basedOn w:val="TableNormal"/>
    <w:uiPriority w:val="99"/>
    <w:rsid w:val="004A3809"/>
    <w:pPr>
      <w:spacing w:before="80" w:after="100" w:afterAutospacing="1" w:line="240" w:lineRule="auto"/>
    </w:pPr>
    <w:rPr>
      <w:rFonts w:ascii="Arial" w:hAnsi="Arial"/>
      <w:sz w:val="20"/>
    </w:r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pPr>
        <w:wordWrap/>
        <w:jc w:val="center"/>
      </w:pPr>
      <w:rPr>
        <w:rFonts w:ascii="Arial" w:hAnsi="Arial"/>
        <w:b/>
        <w:sz w:val="20"/>
      </w:rPr>
      <w:tblPr/>
      <w:tcPr>
        <w:shd w:val="clear" w:color="auto" w:fill="F2F2F2" w:themeFill="background1" w:themeFillShade="F2"/>
      </w:tcPr>
    </w:tblStylePr>
    <w:tblStylePr w:type="firstCol">
      <w:pPr>
        <w:wordWrap/>
        <w:jc w:val="center"/>
      </w:pPr>
      <w:rPr>
        <w:rFonts w:ascii="Arial" w:hAnsi="Arial"/>
        <w:b/>
        <w:sz w:val="20"/>
      </w:rPr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A38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809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809"/>
    <w:rPr>
      <w:rFonts w:asciiTheme="minorHAnsi" w:eastAsiaTheme="majorEastAsia" w:hAnsiTheme="minorHAnsi" w:cstheme="majorBidi"/>
      <w:i/>
      <w:iCs/>
    </w:rPr>
  </w:style>
  <w:style w:type="paragraph" w:styleId="Header">
    <w:name w:val="header"/>
    <w:link w:val="HeaderChar"/>
    <w:unhideWhenUsed/>
    <w:rsid w:val="004A3809"/>
    <w:pPr>
      <w:spacing w:after="0" w:line="240" w:lineRule="auto"/>
    </w:pPr>
    <w:rPr>
      <w:noProof/>
      <w:color w:val="7F7F7F" w:themeColor="text1" w:themeTint="80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4A3809"/>
    <w:rPr>
      <w:noProof/>
      <w:color w:val="7F7F7F" w:themeColor="text1" w:themeTint="80"/>
      <w:sz w:val="16"/>
      <w:szCs w:val="16"/>
    </w:rPr>
  </w:style>
  <w:style w:type="paragraph" w:styleId="Footer">
    <w:name w:val="footer"/>
    <w:link w:val="FooterChar"/>
    <w:unhideWhenUsed/>
    <w:rsid w:val="004A3809"/>
    <w:pPr>
      <w:tabs>
        <w:tab w:val="right" w:pos="9921"/>
        <w:tab w:val="right" w:pos="15848"/>
      </w:tabs>
      <w:spacing w:before="360" w:after="120"/>
      <w:ind w:left="-283" w:right="-283"/>
      <w:contextualSpacing/>
    </w:pPr>
    <w:rPr>
      <w:rFonts w:asciiTheme="minorHAnsi" w:eastAsiaTheme="minorEastAsia" w:hAnsiTheme="minorHAnsi" w:cs="Arial"/>
      <w:noProof/>
      <w:color w:val="22272B" w:themeColor="text2"/>
      <w:kern w:val="22"/>
      <w:sz w:val="16"/>
      <w:szCs w:val="15"/>
      <w:lang w:bidi="en-US"/>
    </w:rPr>
  </w:style>
  <w:style w:type="character" w:customStyle="1" w:styleId="FooterChar">
    <w:name w:val="Footer Char"/>
    <w:basedOn w:val="DefaultParagraphFont"/>
    <w:link w:val="Footer"/>
    <w:rsid w:val="004A3809"/>
    <w:rPr>
      <w:rFonts w:asciiTheme="minorHAnsi" w:eastAsiaTheme="minorEastAsia" w:hAnsiTheme="minorHAnsi" w:cs="Arial"/>
      <w:noProof/>
      <w:color w:val="22272B" w:themeColor="text2"/>
      <w:kern w:val="22"/>
      <w:sz w:val="16"/>
      <w:szCs w:val="15"/>
      <w:lang w:bidi="en-US"/>
    </w:rPr>
  </w:style>
  <w:style w:type="paragraph" w:styleId="Caption">
    <w:name w:val="caption"/>
    <w:next w:val="Normal"/>
    <w:link w:val="CaptionChar"/>
    <w:uiPriority w:val="35"/>
    <w:unhideWhenUsed/>
    <w:qFormat/>
    <w:rsid w:val="004A3809"/>
    <w:pPr>
      <w:keepNext/>
      <w:spacing w:before="360" w:after="120"/>
      <w:contextualSpacing/>
    </w:pPr>
    <w:rPr>
      <w:rFonts w:asciiTheme="minorHAnsi" w:hAnsiTheme="minorHAnsi"/>
      <w:color w:val="495054" w:themeColor="accent2"/>
      <w:sz w:val="18"/>
      <w:szCs w:val="16"/>
    </w:rPr>
  </w:style>
  <w:style w:type="paragraph" w:styleId="Revision">
    <w:name w:val="Revision"/>
    <w:hidden/>
    <w:uiPriority w:val="99"/>
    <w:semiHidden/>
    <w:rsid w:val="004A3809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4A3809"/>
    <w:rPr>
      <w:color w:val="800080" w:themeColor="followedHyperlink"/>
      <w:u w:val="single"/>
    </w:rPr>
  </w:style>
  <w:style w:type="paragraph" w:styleId="ListNumber">
    <w:name w:val="List Number"/>
    <w:basedOn w:val="Normal"/>
    <w:uiPriority w:val="99"/>
    <w:unhideWhenUsed/>
    <w:qFormat/>
    <w:rsid w:val="004A3809"/>
    <w:pPr>
      <w:numPr>
        <w:numId w:val="44"/>
      </w:numPr>
      <w:contextualSpacing/>
    </w:pPr>
    <w:rPr>
      <w:lang w:eastAsia="en-AU" w:bidi="en-US"/>
    </w:rPr>
  </w:style>
  <w:style w:type="character" w:customStyle="1" w:styleId="CaptionChar">
    <w:name w:val="Caption Char"/>
    <w:basedOn w:val="DefaultParagraphFont"/>
    <w:link w:val="Caption"/>
    <w:uiPriority w:val="35"/>
    <w:rsid w:val="004A3809"/>
    <w:rPr>
      <w:rFonts w:asciiTheme="minorHAnsi" w:hAnsiTheme="minorHAnsi"/>
      <w:color w:val="495054" w:themeColor="accent2"/>
      <w:sz w:val="18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A3809"/>
    <w:pPr>
      <w:spacing w:before="120" w:after="120" w:line="240" w:lineRule="auto"/>
      <w:contextualSpacing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A3809"/>
    <w:rPr>
      <w:rFonts w:asciiTheme="minorHAnsi" w:hAnsiTheme="minorHAnsi"/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A380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4A3809"/>
    <w:pPr>
      <w:spacing w:before="120" w:after="120" w:line="240" w:lineRule="auto"/>
      <w:contextualSpacing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A3809"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A380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A38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380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3809"/>
    <w:rPr>
      <w:rFonts w:asciiTheme="minorHAnsi" w:hAnsiTheme="minorHAnsi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38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3809"/>
    <w:rPr>
      <w:rFonts w:asciiTheme="minorHAnsi" w:hAnsiTheme="minorHAnsi"/>
      <w:b/>
      <w:bCs/>
      <w:sz w:val="20"/>
    </w:rPr>
  </w:style>
  <w:style w:type="table" w:customStyle="1" w:styleId="StyleTD">
    <w:name w:val="StyleTD"/>
    <w:basedOn w:val="TableNormal"/>
    <w:uiPriority w:val="99"/>
    <w:rsid w:val="004A3809"/>
    <w:pPr>
      <w:spacing w:before="120" w:after="120" w:line="300" w:lineRule="auto"/>
    </w:pPr>
    <w:tblPr/>
    <w:tcPr>
      <w:vAlign w:val="center"/>
    </w:tcPr>
  </w:style>
  <w:style w:type="table" w:styleId="GridTable1Light">
    <w:name w:val="Grid Table 1 Light"/>
    <w:basedOn w:val="TableNormal"/>
    <w:uiPriority w:val="46"/>
    <w:rsid w:val="004A380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TD2">
    <w:name w:val="StyleTD2"/>
    <w:basedOn w:val="TableNormal"/>
    <w:uiPriority w:val="99"/>
    <w:rsid w:val="004A3809"/>
    <w:pPr>
      <w:spacing w:after="0" w:line="240" w:lineRule="auto"/>
    </w:pPr>
    <w:tblPr/>
  </w:style>
  <w:style w:type="table" w:styleId="TableGridLight">
    <w:name w:val="Grid Table Light"/>
    <w:aliases w:val="Table QR code"/>
    <w:basedOn w:val="TableNormal"/>
    <w:uiPriority w:val="40"/>
    <w:rsid w:val="004A3809"/>
    <w:pPr>
      <w:spacing w:before="200" w:line="240" w:lineRule="auto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</w:tblBorders>
      <w:tblCellMar>
        <w:left w:w="142" w:type="dxa"/>
        <w:right w:w="142" w:type="dxa"/>
      </w:tblCellMar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vAlign w:val="bottom"/>
      </w:tcPr>
    </w:tblStylePr>
    <w:tblStylePr w:type="firstCol">
      <w:pPr>
        <w:wordWrap/>
        <w:spacing w:beforeLines="0" w:before="200" w:beforeAutospacing="0" w:afterLines="0" w:after="200" w:afterAutospacing="0" w:line="240" w:lineRule="auto"/>
        <w:contextualSpacing w:val="0"/>
        <w:jc w:val="center"/>
      </w:pPr>
      <w:tblPr/>
      <w:trPr>
        <w:cantSplit w:val="0"/>
      </w:trPr>
      <w:tcPr>
        <w:vAlign w:val="top"/>
      </w:tcPr>
    </w:tblStylePr>
    <w:tblStylePr w:type="lastCol">
      <w:pPr>
        <w:wordWrap/>
        <w:spacing w:beforeLines="0" w:before="200" w:beforeAutospacing="0" w:afterLines="0" w:after="200" w:afterAutospacing="0" w:line="240" w:lineRule="auto"/>
        <w:contextualSpacing w:val="0"/>
        <w:jc w:val="left"/>
      </w:pPr>
      <w:tblPr/>
      <w:trPr>
        <w:cantSplit w:val="0"/>
      </w:trPr>
    </w:tblStylePr>
  </w:style>
  <w:style w:type="table" w:styleId="TableGrid1">
    <w:name w:val="Table Grid 1"/>
    <w:basedOn w:val="TableNormal"/>
    <w:uiPriority w:val="99"/>
    <w:semiHidden/>
    <w:unhideWhenUsed/>
    <w:rsid w:val="004A3809"/>
    <w:pPr>
      <w:tabs>
        <w:tab w:val="left" w:pos="284"/>
      </w:tabs>
      <w:spacing w:before="120" w:after="120" w:line="30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A3809"/>
    <w:rPr>
      <w:color w:val="605E5C"/>
      <w:shd w:val="clear" w:color="auto" w:fill="E1DFDD"/>
    </w:rPr>
  </w:style>
  <w:style w:type="paragraph" w:customStyle="1" w:styleId="InputBoxSml">
    <w:name w:val="Input Box Sml"/>
    <w:rsid w:val="004A3809"/>
    <w:pPr>
      <w:framePr w:w="9356" w:h="1134" w:vSpace="113" w:wrap="around" w:vAnchor="text" w:hAnchor="margin" w:xAlign="center" w:y="1"/>
      <w:pBdr>
        <w:top w:val="single" w:sz="8" w:space="6" w:color="0B3F47" w:themeColor="accent1"/>
        <w:left w:val="single" w:sz="8" w:space="4" w:color="0B3F47" w:themeColor="accent1"/>
        <w:bottom w:val="single" w:sz="8" w:space="6" w:color="0B3F47" w:themeColor="accent1"/>
        <w:right w:val="single" w:sz="8" w:space="4" w:color="0B3F47" w:themeColor="accent1"/>
      </w:pBdr>
      <w:spacing w:after="120"/>
    </w:pPr>
    <w:rPr>
      <w:rFonts w:cstheme="minorHAnsi"/>
    </w:rPr>
  </w:style>
  <w:style w:type="character" w:styleId="PlaceholderText">
    <w:name w:val="Placeholder Text"/>
    <w:basedOn w:val="DefaultParagraphFont"/>
    <w:uiPriority w:val="99"/>
    <w:semiHidden/>
    <w:rsid w:val="004A3809"/>
    <w:rPr>
      <w:color w:val="808080"/>
    </w:rPr>
  </w:style>
  <w:style w:type="character" w:styleId="Strong">
    <w:name w:val="Strong"/>
    <w:uiPriority w:val="22"/>
    <w:qFormat/>
    <w:rsid w:val="004A3809"/>
    <w:rPr>
      <w:b/>
      <w:bCs/>
    </w:rPr>
  </w:style>
  <w:style w:type="paragraph" w:styleId="NoSpacing">
    <w:name w:val="No Spacing"/>
    <w:uiPriority w:val="1"/>
    <w:rsid w:val="004A3809"/>
    <w:pPr>
      <w:spacing w:after="0" w:line="240" w:lineRule="auto"/>
    </w:pPr>
    <w:rPr>
      <w:rFonts w:asciiTheme="minorHAnsi" w:hAnsiTheme="minorHAnsi"/>
    </w:rPr>
  </w:style>
  <w:style w:type="paragraph" w:customStyle="1" w:styleId="InputBoxLarge">
    <w:name w:val="Input Box Large"/>
    <w:basedOn w:val="InputBoxSml"/>
    <w:rsid w:val="004A3809"/>
    <w:pPr>
      <w:framePr w:h="4536" w:wrap="around"/>
    </w:pPr>
  </w:style>
  <w:style w:type="paragraph" w:customStyle="1" w:styleId="ListNoActivity">
    <w:name w:val="List No. Activity"/>
    <w:rsid w:val="004A3809"/>
    <w:pPr>
      <w:keepNext/>
      <w:keepLines/>
      <w:numPr>
        <w:numId w:val="30"/>
      </w:numPr>
      <w:spacing w:before="360" w:after="120"/>
      <w:ind w:left="357" w:hanging="357"/>
    </w:pPr>
    <w:rPr>
      <w:rFonts w:asciiTheme="minorHAnsi" w:hAnsiTheme="minorHAnsi"/>
      <w:lang w:eastAsia="en-AU"/>
    </w:rPr>
  </w:style>
  <w:style w:type="paragraph" w:customStyle="1" w:styleId="InputBoxMed">
    <w:name w:val="Input Box Med"/>
    <w:basedOn w:val="InputBoxSml"/>
    <w:rsid w:val="004A3809"/>
    <w:pPr>
      <w:framePr w:h="2268" w:wrap="around"/>
    </w:pPr>
  </w:style>
  <w:style w:type="paragraph" w:customStyle="1" w:styleId="Notebox">
    <w:name w:val="Note box"/>
    <w:qFormat/>
    <w:rsid w:val="004A3809"/>
    <w:pPr>
      <w:pBdr>
        <w:top w:val="single" w:sz="8" w:space="8" w:color="E6E9EB" w:themeColor="text2" w:themeTint="1A"/>
        <w:left w:val="single" w:sz="36" w:space="12" w:color="0B3F47" w:themeColor="accent1"/>
        <w:bottom w:val="single" w:sz="8" w:space="8" w:color="E6E9EB" w:themeColor="text2" w:themeTint="1A"/>
        <w:right w:val="single" w:sz="8" w:space="12" w:color="E6E9EB" w:themeColor="text2" w:themeTint="1A"/>
      </w:pBdr>
      <w:shd w:val="clear" w:color="0B3F47" w:fill="E6E9EB" w:themeFill="text2" w:themeFillTint="1A"/>
      <w:spacing w:before="200"/>
      <w:ind w:left="340" w:right="284"/>
    </w:pPr>
    <w:rPr>
      <w:rFonts w:asciiTheme="minorHAnsi" w:eastAsia="Calibri" w:hAnsiTheme="minorHAnsi" w:cs="Arial"/>
      <w:szCs w:val="22"/>
      <w:lang w:eastAsia="en-AU"/>
    </w:rPr>
  </w:style>
  <w:style w:type="table" w:styleId="PlainTable1">
    <w:name w:val="Plain Table 1"/>
    <w:basedOn w:val="TableNormal"/>
    <w:uiPriority w:val="41"/>
    <w:rsid w:val="004A380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Simple1">
    <w:name w:val="Table Simple 1"/>
    <w:basedOn w:val="TableNormal"/>
    <w:uiPriority w:val="99"/>
    <w:semiHidden/>
    <w:unhideWhenUsed/>
    <w:rsid w:val="004A3809"/>
    <w:pPr>
      <w:keepLines/>
      <w:spacing w:befor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Quotelong">
    <w:name w:val="Quote long"/>
    <w:basedOn w:val="Normal"/>
    <w:qFormat/>
    <w:rsid w:val="004A3809"/>
    <w:pPr>
      <w:pBdr>
        <w:top w:val="single" w:sz="8" w:space="4" w:color="F2F2F2" w:themeColor="background1" w:themeShade="F2"/>
        <w:left w:val="single" w:sz="8" w:space="6" w:color="F2F2F2" w:themeColor="background1" w:themeShade="F2"/>
        <w:bottom w:val="single" w:sz="8" w:space="4" w:color="F2F2F2" w:themeColor="background1" w:themeShade="F2"/>
        <w:right w:val="single" w:sz="8" w:space="6" w:color="F2F2F2" w:themeColor="background1" w:themeShade="F2"/>
      </w:pBdr>
      <w:shd w:val="clear" w:color="auto" w:fill="F2F2F2" w:themeFill="background1" w:themeFillShade="F2"/>
      <w:ind w:left="425" w:right="425"/>
    </w:pPr>
    <w:rPr>
      <w:color w:val="000000" w:themeColor="text1"/>
      <w:lang w:eastAsia="en-AU"/>
    </w:rPr>
  </w:style>
  <w:style w:type="paragraph" w:customStyle="1" w:styleId="TableListNumber">
    <w:name w:val="Table List Number"/>
    <w:qFormat/>
    <w:rsid w:val="004A3809"/>
    <w:pPr>
      <w:numPr>
        <w:numId w:val="47"/>
      </w:numPr>
      <w:spacing w:before="200"/>
    </w:pPr>
    <w:rPr>
      <w:rFonts w:asciiTheme="minorHAnsi" w:hAnsiTheme="minorHAnsi"/>
    </w:rPr>
  </w:style>
  <w:style w:type="paragraph" w:customStyle="1" w:styleId="TableListLetter">
    <w:name w:val="Table List Letter"/>
    <w:qFormat/>
    <w:rsid w:val="004A3809"/>
    <w:pPr>
      <w:numPr>
        <w:numId w:val="46"/>
      </w:numPr>
      <w:spacing w:before="200"/>
    </w:pPr>
    <w:rPr>
      <w:rFonts w:asciiTheme="minorHAnsi" w:hAnsiTheme="minorHAnsi"/>
    </w:rPr>
  </w:style>
  <w:style w:type="character" w:styleId="Emphasis">
    <w:name w:val="Emphasis"/>
    <w:basedOn w:val="DefaultParagraphFont"/>
    <w:uiPriority w:val="20"/>
    <w:qFormat/>
    <w:rsid w:val="004A3809"/>
    <w:rPr>
      <w:i/>
      <w:iCs/>
    </w:rPr>
  </w:style>
  <w:style w:type="paragraph" w:customStyle="1" w:styleId="Statementtext">
    <w:name w:val="Statement text"/>
    <w:basedOn w:val="Normal"/>
    <w:rsid w:val="004A3809"/>
    <w:pPr>
      <w:keepLines/>
      <w:ind w:left="720" w:right="720"/>
      <w:mirrorIndents/>
    </w:pPr>
    <w:rPr>
      <w:iCs/>
    </w:rPr>
  </w:style>
  <w:style w:type="paragraph" w:customStyle="1" w:styleId="Standouttext">
    <w:name w:val="Standout text"/>
    <w:qFormat/>
    <w:rsid w:val="004A3809"/>
    <w:pPr>
      <w:keepLines/>
      <w:pBdr>
        <w:top w:val="single" w:sz="4" w:space="12" w:color="0B3F47" w:themeColor="accent1"/>
        <w:left w:val="single" w:sz="4" w:space="12" w:color="FFFFFF" w:themeColor="background1"/>
        <w:bottom w:val="single" w:sz="4" w:space="12" w:color="0B3F47" w:themeColor="accent1"/>
        <w:right w:val="single" w:sz="4" w:space="12" w:color="FFFFFF" w:themeColor="background1"/>
      </w:pBdr>
      <w:spacing w:before="360" w:after="360" w:line="240" w:lineRule="auto"/>
      <w:ind w:left="851" w:right="851"/>
      <w:contextualSpacing/>
      <w:jc w:val="center"/>
    </w:pPr>
    <w:rPr>
      <w:rFonts w:asciiTheme="minorHAnsi" w:eastAsia="Calibri" w:hAnsiTheme="minorHAnsi" w:cs="Calibri"/>
      <w:i/>
      <w:iCs/>
      <w:sz w:val="28"/>
      <w:szCs w:val="28"/>
    </w:rPr>
  </w:style>
  <w:style w:type="paragraph" w:customStyle="1" w:styleId="CaptionFigure">
    <w:name w:val="Caption Figure"/>
    <w:qFormat/>
    <w:rsid w:val="004A3809"/>
    <w:pPr>
      <w:spacing w:before="120" w:after="360"/>
      <w:contextualSpacing/>
    </w:pPr>
    <w:rPr>
      <w:rFonts w:asciiTheme="minorHAnsi" w:hAnsiTheme="minorHAnsi"/>
      <w:color w:val="495054" w:themeColor="accent2"/>
      <w:sz w:val="18"/>
      <w:szCs w:val="16"/>
    </w:rPr>
  </w:style>
  <w:style w:type="paragraph" w:customStyle="1" w:styleId="ListBulletParagraph">
    <w:name w:val="List Bullet Paragraph"/>
    <w:basedOn w:val="Normal"/>
    <w:rsid w:val="004A3809"/>
    <w:pPr>
      <w:numPr>
        <w:numId w:val="48"/>
      </w:numPr>
      <w:spacing w:line="240" w:lineRule="auto"/>
    </w:pPr>
  </w:style>
  <w:style w:type="table" w:styleId="LightGrid-Accent1">
    <w:name w:val="Light Grid Accent 1"/>
    <w:basedOn w:val="TableNormal"/>
    <w:uiPriority w:val="62"/>
    <w:rsid w:val="004A3809"/>
    <w:pPr>
      <w:spacing w:before="100" w:after="0" w:line="240" w:lineRule="auto"/>
    </w:pPr>
    <w:rPr>
      <w:rFonts w:asciiTheme="minorHAnsi" w:eastAsiaTheme="minorEastAsia" w:hAnsiTheme="minorHAnsi"/>
      <w:sz w:val="20"/>
      <w:szCs w:val="20"/>
      <w:lang w:val="en-US"/>
    </w:rPr>
    <w:tblPr>
      <w:tblStyleRowBandSize w:val="1"/>
      <w:tblStyleColBandSize w:val="1"/>
      <w:tblBorders>
        <w:top w:val="single" w:sz="8" w:space="0" w:color="0B3F47" w:themeColor="accent1"/>
        <w:left w:val="single" w:sz="8" w:space="0" w:color="0B3F47" w:themeColor="accent1"/>
        <w:bottom w:val="single" w:sz="8" w:space="0" w:color="0B3F47" w:themeColor="accent1"/>
        <w:right w:val="single" w:sz="8" w:space="0" w:color="0B3F47" w:themeColor="accent1"/>
        <w:insideH w:val="single" w:sz="8" w:space="0" w:color="0B3F47" w:themeColor="accent1"/>
        <w:insideV w:val="single" w:sz="8" w:space="0" w:color="0B3F47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3F47" w:themeColor="accent1"/>
          <w:left w:val="single" w:sz="8" w:space="0" w:color="0B3F47" w:themeColor="accent1"/>
          <w:bottom w:val="single" w:sz="18" w:space="0" w:color="0B3F47" w:themeColor="accent1"/>
          <w:right w:val="single" w:sz="8" w:space="0" w:color="0B3F47" w:themeColor="accent1"/>
          <w:insideH w:val="nil"/>
          <w:insideV w:val="single" w:sz="8" w:space="0" w:color="0B3F4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3F47" w:themeColor="accent1"/>
          <w:left w:val="single" w:sz="8" w:space="0" w:color="0B3F47" w:themeColor="accent1"/>
          <w:bottom w:val="single" w:sz="8" w:space="0" w:color="0B3F47" w:themeColor="accent1"/>
          <w:right w:val="single" w:sz="8" w:space="0" w:color="0B3F47" w:themeColor="accent1"/>
          <w:insideH w:val="nil"/>
          <w:insideV w:val="single" w:sz="8" w:space="0" w:color="0B3F4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3F47" w:themeColor="accent1"/>
          <w:left w:val="single" w:sz="8" w:space="0" w:color="0B3F47" w:themeColor="accent1"/>
          <w:bottom w:val="single" w:sz="8" w:space="0" w:color="0B3F47" w:themeColor="accent1"/>
          <w:right w:val="single" w:sz="8" w:space="0" w:color="0B3F47" w:themeColor="accent1"/>
        </w:tcBorders>
      </w:tcPr>
    </w:tblStylePr>
    <w:tblStylePr w:type="band1Vert">
      <w:tblPr/>
      <w:tcPr>
        <w:tcBorders>
          <w:top w:val="single" w:sz="8" w:space="0" w:color="0B3F47" w:themeColor="accent1"/>
          <w:left w:val="single" w:sz="8" w:space="0" w:color="0B3F47" w:themeColor="accent1"/>
          <w:bottom w:val="single" w:sz="8" w:space="0" w:color="0B3F47" w:themeColor="accent1"/>
          <w:right w:val="single" w:sz="8" w:space="0" w:color="0B3F47" w:themeColor="accent1"/>
        </w:tcBorders>
        <w:shd w:val="clear" w:color="auto" w:fill="A3E6F0" w:themeFill="accent1" w:themeFillTint="3F"/>
      </w:tcPr>
    </w:tblStylePr>
    <w:tblStylePr w:type="band1Horz">
      <w:tblPr/>
      <w:tcPr>
        <w:tcBorders>
          <w:top w:val="single" w:sz="8" w:space="0" w:color="0B3F47" w:themeColor="accent1"/>
          <w:left w:val="single" w:sz="8" w:space="0" w:color="0B3F47" w:themeColor="accent1"/>
          <w:bottom w:val="single" w:sz="8" w:space="0" w:color="0B3F47" w:themeColor="accent1"/>
          <w:right w:val="single" w:sz="8" w:space="0" w:color="0B3F47" w:themeColor="accent1"/>
          <w:insideV w:val="single" w:sz="8" w:space="0" w:color="0B3F47" w:themeColor="accent1"/>
        </w:tcBorders>
        <w:shd w:val="clear" w:color="auto" w:fill="A3E6F0" w:themeFill="accent1" w:themeFillTint="3F"/>
      </w:tcPr>
    </w:tblStylePr>
    <w:tblStylePr w:type="band2Horz">
      <w:tblPr/>
      <w:tcPr>
        <w:tcBorders>
          <w:top w:val="single" w:sz="8" w:space="0" w:color="0B3F47" w:themeColor="accent1"/>
          <w:left w:val="single" w:sz="8" w:space="0" w:color="0B3F47" w:themeColor="accent1"/>
          <w:bottom w:val="single" w:sz="8" w:space="0" w:color="0B3F47" w:themeColor="accent1"/>
          <w:right w:val="single" w:sz="8" w:space="0" w:color="0B3F47" w:themeColor="accent1"/>
          <w:insideV w:val="single" w:sz="8" w:space="0" w:color="0B3F47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sitwww.tafensw.edu.au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lly.Muir3\TAFE%20NSW\Product%20Development%20Resources%20-%20Teaching%20and%20Learning%20-%20Teaching%20and%20Learning\TEM%20Word\UnitCode_TL_Portrait_Simp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0EC8DC154D49A2915E410075AB3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E9C78C-1373-44C0-825D-2442B527FD09}"/>
      </w:docPartPr>
      <w:docPartBody>
        <w:p w:rsidR="00680C66" w:rsidRDefault="004516AA">
          <w:pPr>
            <w:pStyle w:val="1E0EC8DC154D49A2915E410075AB3D3B"/>
          </w:pPr>
          <w:bookmarkStart w:id="0" w:name="_Hlk12019954"/>
          <w:bookmarkStart w:id="1" w:name="_Toc113264317"/>
          <w:bookmarkStart w:id="2" w:name="_Toc58232753"/>
          <w:bookmarkStart w:id="3" w:name="_Toc113264318"/>
          <w:bookmarkStart w:id="4" w:name="_Toc58232754"/>
          <w:bookmarkStart w:id="5" w:name="_Toc113264319"/>
          <w:bookmarkStart w:id="6" w:name="_Toc113264320"/>
          <w:bookmarkStart w:id="7" w:name="_Toc113264321"/>
          <w:bookmarkStart w:id="8" w:name="_Toc113264322"/>
          <w:bookmarkStart w:id="9" w:name="_Hlk51683123"/>
          <w:bookmarkStart w:id="10" w:name="_Toc877353"/>
          <w:bookmarkStart w:id="11" w:name="_Ref51748442"/>
          <w:bookmarkStart w:id="12" w:name="_Ref51748437"/>
          <w:bookmarkStart w:id="13" w:name="_Hlk50995974"/>
          <w:bookmarkStart w:id="14" w:name="_Toc113264324"/>
          <w:bookmarkEnd w:id="0"/>
          <w:bookmarkEnd w:id="1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bookmarkEnd w:id="12"/>
          <w:bookmarkEnd w:id="13"/>
          <w:bookmarkEnd w:id="14"/>
          <w:r w:rsidRPr="007148CF">
            <w:rPr>
              <w:rStyle w:val="PlaceholderText"/>
            </w:rPr>
            <w:t>[</w:t>
          </w:r>
          <w:r w:rsidRPr="00D875DC">
            <w:rPr>
              <w:rStyle w:val="PlaceholderText"/>
            </w:rPr>
            <w:t>Enter document title</w:t>
          </w:r>
          <w:r w:rsidRPr="007148CF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07"/>
    <w:rsid w:val="000F145C"/>
    <w:rsid w:val="0017412A"/>
    <w:rsid w:val="002F0F94"/>
    <w:rsid w:val="00441B44"/>
    <w:rsid w:val="004516AA"/>
    <w:rsid w:val="00680C66"/>
    <w:rsid w:val="00927714"/>
    <w:rsid w:val="00963F07"/>
    <w:rsid w:val="00AB166D"/>
    <w:rsid w:val="00E53BBD"/>
    <w:rsid w:val="00EF3435"/>
    <w:rsid w:val="00FB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E0EC8DC154D49A2915E410075AB3D3B">
    <w:name w:val="1E0EC8DC154D49A2915E410075AB3D3B"/>
  </w:style>
  <w:style w:type="paragraph" w:styleId="Caption">
    <w:name w:val="caption"/>
    <w:next w:val="Normal"/>
    <w:link w:val="CaptionChar"/>
    <w:uiPriority w:val="35"/>
    <w:unhideWhenUsed/>
    <w:qFormat/>
    <w:rsid w:val="00AB166D"/>
    <w:pPr>
      <w:keepNext/>
      <w:spacing w:before="360" w:after="120" w:line="276" w:lineRule="auto"/>
      <w:contextualSpacing/>
    </w:pPr>
    <w:rPr>
      <w:rFonts w:eastAsiaTheme="minorHAnsi"/>
      <w:color w:val="E97132" w:themeColor="accent2"/>
      <w:kern w:val="0"/>
      <w:sz w:val="18"/>
      <w:szCs w:val="16"/>
      <w:lang w:eastAsia="en-US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AB166D"/>
    <w:rPr>
      <w:rFonts w:eastAsiaTheme="minorHAnsi"/>
      <w:color w:val="E97132" w:themeColor="accent2"/>
      <w:kern w:val="0"/>
      <w:sz w:val="18"/>
      <w:szCs w:val="16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AFE NSW">
      <a:dk1>
        <a:sysClr val="windowText" lastClr="000000"/>
      </a:dk1>
      <a:lt1>
        <a:sysClr val="window" lastClr="FFFFFF"/>
      </a:lt1>
      <a:dk2>
        <a:srgbClr val="22272B"/>
      </a:dk2>
      <a:lt2>
        <a:srgbClr val="EBEBEB"/>
      </a:lt2>
      <a:accent1>
        <a:srgbClr val="0B3F47"/>
      </a:accent1>
      <a:accent2>
        <a:srgbClr val="495054"/>
      </a:accent2>
      <a:accent3>
        <a:srgbClr val="2E808E"/>
      </a:accent3>
      <a:accent4>
        <a:srgbClr val="8CDBE5"/>
      </a:accent4>
      <a:accent5>
        <a:srgbClr val="E7F7F9"/>
      </a:accent5>
      <a:accent6>
        <a:srgbClr val="CDD3D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1.0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2265BA4E98FF48BBE661DA2025B07F" ma:contentTypeVersion="12" ma:contentTypeDescription="Create a new document." ma:contentTypeScope="" ma:versionID="a48798ce3e9ad297cae10463fa60c29d">
  <xsd:schema xmlns:xsd="http://www.w3.org/2001/XMLSchema" xmlns:xs="http://www.w3.org/2001/XMLSchema" xmlns:p="http://schemas.microsoft.com/office/2006/metadata/properties" xmlns:ns2="65e0d883-ca83-487f-ba2e-b55bc026a859" xmlns:ns3="2457cc38-01bf-4f38-b294-bb5c1f1d9c99" targetNamespace="http://schemas.microsoft.com/office/2006/metadata/properties" ma:root="true" ma:fieldsID="8eaaf93011ef202d03aece7de0f5cf95" ns2:_="" ns3:_="">
    <xsd:import namespace="65e0d883-ca83-487f-ba2e-b55bc026a859"/>
    <xsd:import namespace="2457cc38-01bf-4f38-b294-bb5c1f1d9c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e0d883-ca83-487f-ba2e-b55bc026a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cbc2fe7-373b-4481-8641-e4ac488d53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57cc38-01bf-4f38-b294-bb5c1f1d9c9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d5226ed-e97c-41f9-b7f1-d6d9b4d1be5b}" ma:internalName="TaxCatchAll" ma:showField="CatchAllData" ma:web="2457cc38-01bf-4f38-b294-bb5c1f1d9c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57cc38-01bf-4f38-b294-bb5c1f1d9c99" xsi:nil="true"/>
    <lcf76f155ced4ddcb4097134ff3c332f xmlns="65e0d883-ca83-487f-ba2e-b55bc026a8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892744-D7FF-4342-864D-D90C0B9A0B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DF5A8BD-9246-4019-A7B1-9D05FF93C17A}"/>
</file>

<file path=customXml/itemProps4.xml><?xml version="1.0" encoding="utf-8"?>
<ds:datastoreItem xmlns:ds="http://schemas.openxmlformats.org/officeDocument/2006/customXml" ds:itemID="{583A086E-6341-4041-9A5E-1FF20637433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CF58D16-A835-4BDB-A50F-CD88A88BBFEB}">
  <ds:schemaRefs>
    <ds:schemaRef ds:uri="http://www.w3.org/XML/1998/namespace"/>
    <ds:schemaRef ds:uri="http://purl.org/dc/elements/1.1/"/>
    <ds:schemaRef ds:uri="http://purl.org/dc/terms/"/>
    <ds:schemaRef ds:uri="http://schemas.microsoft.com/sharepoint/v3"/>
    <ds:schemaRef ds:uri="http://schemas.microsoft.com/office/2006/metadata/properties"/>
    <ds:schemaRef ds:uri="60565f60-c5ae-478d-bf6d-2add48da9a60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f087eddd-fed0-400a-89ff-326494d29f7c"/>
  </ds:schemaRefs>
</ds:datastoreItem>
</file>

<file path=docMetadata/LabelInfo.xml><?xml version="1.0" encoding="utf-8"?>
<clbl:labelList xmlns:clbl="http://schemas.microsoft.com/office/2020/mipLabelMetadata">
  <clbl:label id="{4058088d-b0a6-4b25-91ed-de53affe74db}" enabled="1" method="Privileged" siteId="{19537222-55d7-4581-84fb-c2da6e835c7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UnitCode_TL_Portrait_Simple</Template>
  <TotalTime>1</TotalTime>
  <Pages>7</Pages>
  <Words>1123</Words>
  <Characters>6268</Characters>
  <Application>Microsoft Office Word</Application>
  <DocSecurity>0</DocSecurity>
  <Lines>164</Lines>
  <Paragraphs>121</Paragraphs>
  <ScaleCrop>false</ScaleCrop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Command cheat sheet</dc:title>
  <dc:subject>[Enter SOP name]</dc:subject>
  <dc:creator>Kelly.Muir3</dc:creator>
  <cp:keywords>POP_25_001</cp:keywords>
  <cp:lastModifiedBy>Erandi Pussewela</cp:lastModifiedBy>
  <cp:revision>10</cp:revision>
  <dcterms:created xsi:type="dcterms:W3CDTF">2025-11-05T21:44:00Z</dcterms:created>
  <dcterms:modified xsi:type="dcterms:W3CDTF">2025-12-10T03:35:00Z</dcterms:modified>
  <cp:contentStatus>20231205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0x010100112265BA4E98FF48BBE661DA2025B07F</vt:lpwstr>
  </property>
  <property fmtid="{D5CDD505-2E9C-101B-9397-08002B2CF9AE}" pid="3" name="MSIP_Label_1124e982-4ed1-4819-8c70-4a27f3d38393_Enabled">
    <vt:lpwstr>true</vt:lpwstr>
  </property>
  <property fmtid="{D5CDD505-2E9C-101B-9397-08002B2CF9AE}" pid="4" name="MSIP_Label_1124e982-4ed1-4819-8c70-4a27f3d38393_SetDate">
    <vt:lpwstr>2020-06-29T06:10:29Z</vt:lpwstr>
  </property>
  <property fmtid="{D5CDD505-2E9C-101B-9397-08002B2CF9AE}" pid="5" name="MSIP_Label_1124e982-4ed1-4819-8c70-4a27f3d38393_Method">
    <vt:lpwstr>Standard</vt:lpwstr>
  </property>
  <property fmtid="{D5CDD505-2E9C-101B-9397-08002B2CF9AE}" pid="6" name="MSIP_Label_1124e982-4ed1-4819-8c70-4a27f3d38393_Name">
    <vt:lpwstr>No DLM Required</vt:lpwstr>
  </property>
  <property fmtid="{D5CDD505-2E9C-101B-9397-08002B2CF9AE}" pid="7" name="MSIP_Label_1124e982-4ed1-4819-8c70-4a27f3d38393_SiteId">
    <vt:lpwstr>19537222-55d7-4581-84fb-c2da6e835c74</vt:lpwstr>
  </property>
  <property fmtid="{D5CDD505-2E9C-101B-9397-08002B2CF9AE}" pid="8" name="MSIP_Label_1124e982-4ed1-4819-8c70-4a27f3d38393_ActionId">
    <vt:lpwstr>a2397509-38ab-475c-8340-00003a58c21f</vt:lpwstr>
  </property>
  <property fmtid="{D5CDD505-2E9C-101B-9397-08002B2CF9AE}" pid="9" name="MSIP_Label_1124e982-4ed1-4819-8c70-4a27f3d38393_ContentBits">
    <vt:lpwstr>0</vt:lpwstr>
  </property>
  <property fmtid="{D5CDD505-2E9C-101B-9397-08002B2CF9AE}" pid="10" name="Order">
    <vt:r8>5713000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ExtendedDescription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MediaServiceImageTags">
    <vt:lpwstr/>
  </property>
</Properties>
</file>